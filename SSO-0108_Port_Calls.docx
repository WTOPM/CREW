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77"/>
        <w:gridCol w:w="264"/>
        <w:gridCol w:w="1140"/>
        <w:gridCol w:w="1301"/>
        <w:gridCol w:w="105"/>
        <w:gridCol w:w="984"/>
        <w:gridCol w:w="1125"/>
        <w:gridCol w:w="227"/>
        <w:gridCol w:w="2441"/>
      </w:tblGrid>
      <w:tr w:rsidR="001F52CC" w:rsidRPr="002F709A" w14:paraId="7AAAF7C4" w14:textId="77777777" w:rsidTr="000B3473">
        <w:tc>
          <w:tcPr>
            <w:tcW w:w="2500" w:type="pct"/>
            <w:gridSpan w:val="4"/>
            <w:tcBorders>
              <w:bottom w:val="nil"/>
            </w:tcBorders>
            <w:vAlign w:val="center"/>
          </w:tcPr>
          <w:p w14:paraId="06FA0380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Vessels Name:</w:t>
            </w:r>
          </w:p>
        </w:tc>
        <w:tc>
          <w:tcPr>
            <w:tcW w:w="2500" w:type="pct"/>
            <w:gridSpan w:val="5"/>
            <w:tcBorders>
              <w:bottom w:val="nil"/>
            </w:tcBorders>
            <w:vAlign w:val="center"/>
          </w:tcPr>
          <w:p w14:paraId="4064EB7D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Ship Security Officer:</w:t>
            </w:r>
          </w:p>
        </w:tc>
      </w:tr>
      <w:tr w:rsidR="00CD600F" w:rsidRPr="00CD600F" w14:paraId="361B9A40" w14:textId="77777777" w:rsidTr="000B3473">
        <w:tc>
          <w:tcPr>
            <w:tcW w:w="2500" w:type="pct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BF026D9" w14:textId="147B9CCE" w:rsidR="001F52CC" w:rsidRPr="00CD600F" w:rsidRDefault="001F52CC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9F1525">
              <w:rPr>
                <w:rFonts w:ascii="Arial" w:hAnsi="Arial" w:cs="Arial"/>
                <w:noProof/>
                <w:sz w:val="28"/>
                <w:lang w:val="en-GB"/>
              </w:rPr>
              <w:t>HANNA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  <w:bookmarkEnd w:id="0"/>
          </w:p>
        </w:tc>
        <w:tc>
          <w:tcPr>
            <w:tcW w:w="2500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170F0410" w14:textId="77777777" w:rsidR="001F52CC" w:rsidRPr="00CD600F" w:rsidRDefault="001F52CC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  <w:bookmarkEnd w:id="1"/>
          </w:p>
        </w:tc>
      </w:tr>
      <w:tr w:rsidR="001F52CC" w:rsidRPr="002F709A" w14:paraId="70075153" w14:textId="77777777" w:rsidTr="000B3473">
        <w:tc>
          <w:tcPr>
            <w:tcW w:w="1250" w:type="pct"/>
            <w:gridSpan w:val="2"/>
            <w:tcBorders>
              <w:bottom w:val="nil"/>
              <w:right w:val="dotted" w:sz="4" w:space="0" w:color="auto"/>
            </w:tcBorders>
            <w:vAlign w:val="center"/>
          </w:tcPr>
          <w:p w14:paraId="5BF96B2E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ISSC issued on (date):</w:t>
            </w:r>
          </w:p>
        </w:tc>
        <w:tc>
          <w:tcPr>
            <w:tcW w:w="1250" w:type="pct"/>
            <w:gridSpan w:val="2"/>
            <w:tcBorders>
              <w:left w:val="dotted" w:sz="4" w:space="0" w:color="auto"/>
              <w:bottom w:val="nil"/>
            </w:tcBorders>
            <w:vAlign w:val="center"/>
          </w:tcPr>
          <w:p w14:paraId="0A91AD10" w14:textId="77777777" w:rsidR="001F52CC" w:rsidRPr="002F709A" w:rsidRDefault="001F52CC" w:rsidP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ISSC expiry date:</w:t>
            </w:r>
          </w:p>
        </w:tc>
        <w:tc>
          <w:tcPr>
            <w:tcW w:w="1250" w:type="pct"/>
            <w:gridSpan w:val="4"/>
            <w:tcBorders>
              <w:bottom w:val="nil"/>
            </w:tcBorders>
            <w:vAlign w:val="center"/>
          </w:tcPr>
          <w:p w14:paraId="11A90121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ISSC issued by (RSO):</w:t>
            </w:r>
          </w:p>
        </w:tc>
        <w:tc>
          <w:tcPr>
            <w:tcW w:w="1250" w:type="pct"/>
            <w:tcBorders>
              <w:bottom w:val="nil"/>
            </w:tcBorders>
            <w:vAlign w:val="center"/>
          </w:tcPr>
          <w:p w14:paraId="1B9CF8F3" w14:textId="77777777" w:rsidR="001F52CC" w:rsidRPr="002F709A" w:rsidRDefault="001F52CC" w:rsidP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Present Ships MARSEC Level</w:t>
            </w:r>
          </w:p>
        </w:tc>
      </w:tr>
      <w:tr w:rsidR="00CD600F" w:rsidRPr="00CD600F" w14:paraId="034942A9" w14:textId="77777777" w:rsidTr="000B3473">
        <w:tc>
          <w:tcPr>
            <w:tcW w:w="1250" w:type="pct"/>
            <w:gridSpan w:val="2"/>
            <w:tcBorders>
              <w:top w:val="nil"/>
              <w:right w:val="dotted" w:sz="4" w:space="0" w:color="auto"/>
            </w:tcBorders>
            <w:vAlign w:val="center"/>
          </w:tcPr>
          <w:p w14:paraId="63C7CF31" w14:textId="77777777" w:rsidR="001F52CC" w:rsidRPr="00CD600F" w:rsidRDefault="001F52CC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2" w:name="Text34"/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  <w:bookmarkEnd w:id="2"/>
          </w:p>
        </w:tc>
        <w:tc>
          <w:tcPr>
            <w:tcW w:w="1250" w:type="pct"/>
            <w:gridSpan w:val="2"/>
            <w:tcBorders>
              <w:top w:val="nil"/>
              <w:left w:val="dotted" w:sz="4" w:space="0" w:color="auto"/>
            </w:tcBorders>
            <w:vAlign w:val="center"/>
          </w:tcPr>
          <w:p w14:paraId="03647654" w14:textId="77777777" w:rsidR="001F52CC" w:rsidRPr="00CD600F" w:rsidRDefault="001F52CC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250" w:type="pct"/>
            <w:gridSpan w:val="4"/>
            <w:tcBorders>
              <w:top w:val="nil"/>
            </w:tcBorders>
            <w:vAlign w:val="center"/>
          </w:tcPr>
          <w:p w14:paraId="401C1ABB" w14:textId="77777777" w:rsidR="001F52CC" w:rsidRPr="00CD600F" w:rsidRDefault="001F52CC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" w:name="Text35"/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  <w:bookmarkEnd w:id="3"/>
          </w:p>
        </w:tc>
        <w:tc>
          <w:tcPr>
            <w:tcW w:w="1250" w:type="pct"/>
            <w:tcBorders>
              <w:top w:val="nil"/>
            </w:tcBorders>
            <w:vAlign w:val="center"/>
          </w:tcPr>
          <w:p w14:paraId="113A43D7" w14:textId="77777777" w:rsidR="001F52CC" w:rsidRPr="00CD600F" w:rsidRDefault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1 (one)"/>
                    <w:listEntry w:val="2 (two)"/>
                    <w:listEntry w:val="3 (three)"/>
                  </w:ddList>
                </w:ffData>
              </w:fldChar>
            </w:r>
            <w:bookmarkStart w:id="4" w:name="Dropdown1"/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  <w:bookmarkEnd w:id="4"/>
            <w:r w:rsidR="001F52CC"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default w:val="1"/>
                    <w:maxLength w:val="1"/>
                  </w:textInput>
                </w:ffData>
              </w:fldChar>
            </w:r>
            <w:r w:rsidR="001F52CC"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853ED6" w:rsidRPr="00CD600F">
              <w:rPr>
                <w:rFonts w:ascii="Arial" w:hAnsi="Arial" w:cs="Arial"/>
                <w:sz w:val="28"/>
                <w:lang w:val="en-GB"/>
              </w:rPr>
              <w:instrText>FORMTEXT</w:instrText>
            </w:r>
            <w:r w:rsidR="001F52CC" w:rsidRPr="00CD600F">
              <w:rPr>
                <w:rFonts w:ascii="Arial" w:hAnsi="Arial" w:cs="Arial"/>
                <w:sz w:val="28"/>
                <w:lang w:val="en-GB"/>
              </w:rPr>
              <w:instrText xml:space="preserve"> </w:instrText>
            </w:r>
            <w:r w:rsidR="001F52CC" w:rsidRPr="00CD600F">
              <w:rPr>
                <w:rFonts w:ascii="Arial" w:hAnsi="Arial" w:cs="Arial"/>
                <w:sz w:val="28"/>
                <w:lang w:val="en-GB"/>
              </w:rPr>
            </w:r>
            <w:r w:rsidR="001F52CC"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1</w:t>
            </w:r>
            <w:r w:rsidR="001F52CC"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1F52CC" w:rsidRPr="00552CDC" w14:paraId="57B80345" w14:textId="77777777" w:rsidTr="000B3473">
        <w:trPr>
          <w:trHeight w:val="873"/>
        </w:trPr>
        <w:tc>
          <w:tcPr>
            <w:tcW w:w="1115" w:type="pct"/>
            <w:vAlign w:val="center"/>
          </w:tcPr>
          <w:p w14:paraId="2C8EFFAC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Port</w:t>
            </w:r>
          </w:p>
        </w:tc>
        <w:tc>
          <w:tcPr>
            <w:tcW w:w="719" w:type="pct"/>
            <w:gridSpan w:val="2"/>
            <w:vAlign w:val="center"/>
          </w:tcPr>
          <w:p w14:paraId="04F33EC2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Date of</w:t>
            </w:r>
          </w:p>
          <w:p w14:paraId="02BB57B8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Arrival</w:t>
            </w:r>
          </w:p>
        </w:tc>
        <w:tc>
          <w:tcPr>
            <w:tcW w:w="720" w:type="pct"/>
            <w:gridSpan w:val="2"/>
            <w:vAlign w:val="center"/>
          </w:tcPr>
          <w:p w14:paraId="6820ED02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Date of</w:t>
            </w:r>
          </w:p>
          <w:p w14:paraId="5231444A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Departure</w:t>
            </w:r>
          </w:p>
        </w:tc>
        <w:tc>
          <w:tcPr>
            <w:tcW w:w="504" w:type="pct"/>
            <w:vAlign w:val="center"/>
          </w:tcPr>
          <w:p w14:paraId="47159E34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MARSEC</w:t>
            </w:r>
          </w:p>
          <w:p w14:paraId="23630A22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Level</w:t>
            </w:r>
          </w:p>
          <w:p w14:paraId="29887AA4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(Port)</w:t>
            </w:r>
          </w:p>
        </w:tc>
        <w:tc>
          <w:tcPr>
            <w:tcW w:w="576" w:type="pct"/>
            <w:vAlign w:val="center"/>
          </w:tcPr>
          <w:p w14:paraId="73D5B992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MARSEC</w:t>
            </w:r>
          </w:p>
          <w:p w14:paraId="693D07A1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Level</w:t>
            </w:r>
          </w:p>
          <w:p w14:paraId="655A9369" w14:textId="77777777" w:rsidR="001F52CC" w:rsidRPr="002F709A" w:rsidRDefault="001F52CC">
            <w:pPr>
              <w:jc w:val="center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(Ship)</w:t>
            </w:r>
          </w:p>
        </w:tc>
        <w:tc>
          <w:tcPr>
            <w:tcW w:w="1367" w:type="pct"/>
            <w:gridSpan w:val="2"/>
            <w:vAlign w:val="center"/>
          </w:tcPr>
          <w:p w14:paraId="5ED620DF" w14:textId="77777777" w:rsidR="001F52CC" w:rsidRPr="002F709A" w:rsidRDefault="001F52CC" w:rsidP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Special or Additional Security measures implemented.</w:t>
            </w:r>
            <w:r w:rsidR="000B3473">
              <w:rPr>
                <w:rFonts w:ascii="Arial" w:hAnsi="Arial" w:cs="Arial"/>
                <w:sz w:val="16"/>
                <w:lang w:val="en-GB"/>
              </w:rPr>
              <w:br/>
            </w:r>
            <w:r w:rsidR="000B3473" w:rsidRPr="000B3473">
              <w:rPr>
                <w:rFonts w:ascii="Arial" w:hAnsi="Arial" w:cs="Arial"/>
                <w:b/>
                <w:bCs/>
                <w:color w:val="FF0000"/>
                <w:sz w:val="11"/>
                <w:szCs w:val="15"/>
                <w:lang w:val="en-GB"/>
              </w:rPr>
              <w:t>In case of US trade, please observe latest PSA.</w:t>
            </w:r>
          </w:p>
        </w:tc>
      </w:tr>
      <w:tr w:rsidR="001F52CC" w:rsidRPr="00CD600F" w14:paraId="2D817812" w14:textId="77777777" w:rsidTr="000B3473">
        <w:tc>
          <w:tcPr>
            <w:tcW w:w="1115" w:type="pct"/>
            <w:vAlign w:val="center"/>
          </w:tcPr>
          <w:p w14:paraId="49625C5C" w14:textId="77777777" w:rsidR="001F52CC" w:rsidRPr="002F709A" w:rsidRDefault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5D7E1DA5" w14:textId="77777777" w:rsidR="001F52CC" w:rsidRPr="002F709A" w:rsidRDefault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4A44362E" w14:textId="77777777" w:rsidR="001F52CC" w:rsidRPr="002F709A" w:rsidRDefault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5DF6A7D" w14:textId="77777777" w:rsidR="001F52CC" w:rsidRPr="002F709A" w:rsidRDefault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70506D7" w14:textId="77777777" w:rsidR="001F52CC" w:rsidRPr="002F709A" w:rsidRDefault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76E4403E" w14:textId="77777777" w:rsidR="001F52CC" w:rsidRPr="002F709A" w:rsidRDefault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2A4A431F" w14:textId="77777777" w:rsidTr="000B3473">
        <w:tc>
          <w:tcPr>
            <w:tcW w:w="1115" w:type="pct"/>
            <w:vAlign w:val="center"/>
          </w:tcPr>
          <w:p w14:paraId="5AE81398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4448BE2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24B71287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1E4E8C14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2974B1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2974B1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2974B1">
              <w:rPr>
                <w:rFonts w:ascii="Arial" w:hAnsi="Arial" w:cs="Arial"/>
                <w:sz w:val="28"/>
                <w:lang w:val="en-GB"/>
              </w:rPr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4660963C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27053C4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1CFB75CA" w14:textId="77777777" w:rsidTr="000B3473">
        <w:tc>
          <w:tcPr>
            <w:tcW w:w="1115" w:type="pct"/>
            <w:vAlign w:val="center"/>
          </w:tcPr>
          <w:p w14:paraId="7DFDC996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0C2B81B9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7C1C3DFE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6283246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2974B1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2974B1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2974B1">
              <w:rPr>
                <w:rFonts w:ascii="Arial" w:hAnsi="Arial" w:cs="Arial"/>
                <w:sz w:val="28"/>
                <w:lang w:val="en-GB"/>
              </w:rPr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C19137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490D4421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4DFD3D40" w14:textId="77777777" w:rsidTr="000B3473">
        <w:tc>
          <w:tcPr>
            <w:tcW w:w="1115" w:type="pct"/>
            <w:vAlign w:val="center"/>
          </w:tcPr>
          <w:p w14:paraId="75E28B04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0EFC00F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74BE5FA4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46681B33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2974B1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2974B1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2974B1">
              <w:rPr>
                <w:rFonts w:ascii="Arial" w:hAnsi="Arial" w:cs="Arial"/>
                <w:sz w:val="28"/>
                <w:lang w:val="en-GB"/>
              </w:rPr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2974B1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22E860DA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47D83F32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60DFF753" w14:textId="77777777" w:rsidTr="000B3473">
        <w:tc>
          <w:tcPr>
            <w:tcW w:w="1115" w:type="pct"/>
            <w:vAlign w:val="center"/>
          </w:tcPr>
          <w:p w14:paraId="0723A329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7D370660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42FC90B4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6E481EB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F62A42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F62A42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F62A42">
              <w:rPr>
                <w:rFonts w:ascii="Arial" w:hAnsi="Arial" w:cs="Arial"/>
                <w:sz w:val="28"/>
                <w:lang w:val="en-GB"/>
              </w:rPr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FCFE7DD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45FEF3E8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2DAFFE78" w14:textId="77777777" w:rsidTr="000B3473">
        <w:tc>
          <w:tcPr>
            <w:tcW w:w="1115" w:type="pct"/>
            <w:vAlign w:val="center"/>
          </w:tcPr>
          <w:p w14:paraId="0B202883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6BBED8A4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38A0E7B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25A44C0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F62A42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F62A42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F62A42">
              <w:rPr>
                <w:rFonts w:ascii="Arial" w:hAnsi="Arial" w:cs="Arial"/>
                <w:sz w:val="28"/>
                <w:lang w:val="en-GB"/>
              </w:rPr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4C0C38D7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BED67B3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0B701FFC" w14:textId="77777777" w:rsidTr="000B3473">
        <w:tc>
          <w:tcPr>
            <w:tcW w:w="1115" w:type="pct"/>
            <w:vAlign w:val="center"/>
          </w:tcPr>
          <w:p w14:paraId="53C1FD29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5419F73E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032EEE34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A74EADA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F62A42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F62A42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F62A42">
              <w:rPr>
                <w:rFonts w:ascii="Arial" w:hAnsi="Arial" w:cs="Arial"/>
                <w:sz w:val="28"/>
                <w:lang w:val="en-GB"/>
              </w:rPr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32627C40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7455F92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694F2B8B" w14:textId="77777777" w:rsidTr="000B3473">
        <w:tc>
          <w:tcPr>
            <w:tcW w:w="1115" w:type="pct"/>
            <w:vAlign w:val="center"/>
          </w:tcPr>
          <w:p w14:paraId="6787C602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5EC43528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28383818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0FCCAE2A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F62A42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F62A42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F62A42">
              <w:rPr>
                <w:rFonts w:ascii="Arial" w:hAnsi="Arial" w:cs="Arial"/>
                <w:sz w:val="28"/>
                <w:lang w:val="en-GB"/>
              </w:rPr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3A4232A3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189D6598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0CB572A" w14:textId="77777777" w:rsidTr="000B3473">
        <w:tc>
          <w:tcPr>
            <w:tcW w:w="1115" w:type="pct"/>
            <w:vAlign w:val="center"/>
          </w:tcPr>
          <w:p w14:paraId="1D465D99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2F8171DA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3F985AD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6689EA47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F62A42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F62A42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F62A42">
              <w:rPr>
                <w:rFonts w:ascii="Arial" w:hAnsi="Arial" w:cs="Arial"/>
                <w:sz w:val="28"/>
                <w:lang w:val="en-GB"/>
              </w:rPr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F62A42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3ED9AF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D5F6C51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14B6604E" w14:textId="77777777" w:rsidTr="000B3473">
        <w:tc>
          <w:tcPr>
            <w:tcW w:w="1115" w:type="pct"/>
            <w:vAlign w:val="center"/>
          </w:tcPr>
          <w:p w14:paraId="03DBA3C7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C26C1A4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5DF7AD6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9781772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4F2830A1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3DE5D84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220F6DB7" w14:textId="77777777" w:rsidTr="000B3473">
        <w:tc>
          <w:tcPr>
            <w:tcW w:w="1115" w:type="pct"/>
            <w:vAlign w:val="center"/>
          </w:tcPr>
          <w:p w14:paraId="33995186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BD95C92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7CC10D2D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152363C6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09B7501D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8893051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04A2D99" w14:textId="77777777" w:rsidTr="000B3473">
        <w:tc>
          <w:tcPr>
            <w:tcW w:w="1115" w:type="pct"/>
            <w:vAlign w:val="center"/>
          </w:tcPr>
          <w:p w14:paraId="44F0DA99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66FF069B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60AD5F25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7627EB6D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747F9E65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EEC74D0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50BA2F8C" w14:textId="77777777" w:rsidTr="000B3473">
        <w:tc>
          <w:tcPr>
            <w:tcW w:w="1115" w:type="pct"/>
            <w:vAlign w:val="center"/>
          </w:tcPr>
          <w:p w14:paraId="28C41ED9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06E043A0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648F0DF7" w14:textId="77777777" w:rsidR="00CD600F" w:rsidRPr="002F709A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5F17A973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29CC901F" w14:textId="77777777" w:rsidR="00CD600F" w:rsidRPr="002F709A" w:rsidRDefault="00CD600F" w:rsidP="00CD600F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27C1CBF5" w14:textId="77777777" w:rsidR="00CD600F" w:rsidRPr="002F709A" w:rsidRDefault="00CD600F" w:rsidP="00CD600F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1C7B2024" w14:textId="77777777" w:rsidTr="000B3473">
        <w:tc>
          <w:tcPr>
            <w:tcW w:w="1115" w:type="pct"/>
            <w:vAlign w:val="center"/>
          </w:tcPr>
          <w:p w14:paraId="11BEFAE2" w14:textId="77777777" w:rsidR="00CD600F" w:rsidRPr="002F709A" w:rsidRDefault="00CD600F" w:rsidP="00DF4263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66AB6E97" w14:textId="77777777" w:rsidR="00CD600F" w:rsidRPr="002F709A" w:rsidRDefault="00CD600F" w:rsidP="00DF4263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59BE836D" w14:textId="77777777" w:rsidR="00CD600F" w:rsidRPr="002F709A" w:rsidRDefault="00CD600F" w:rsidP="00DF4263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7CC4CE00" w14:textId="77777777" w:rsidR="00CD600F" w:rsidRPr="002F709A" w:rsidRDefault="00CD600F" w:rsidP="00DF4263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251FDB4D" w14:textId="77777777" w:rsidR="00CD600F" w:rsidRPr="002F709A" w:rsidRDefault="00CD600F" w:rsidP="00DF4263">
            <w:pPr>
              <w:jc w:val="center"/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22CD1D8" w14:textId="77777777" w:rsidR="00CD600F" w:rsidRPr="002F709A" w:rsidRDefault="00CD600F" w:rsidP="00DF4263">
            <w:pPr>
              <w:rPr>
                <w:rFonts w:ascii="Arial" w:hAnsi="Arial" w:cs="Arial"/>
                <w:i/>
                <w:iCs/>
                <w:color w:val="0000FF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43D40231" w14:textId="77777777" w:rsidTr="000B3473">
        <w:tc>
          <w:tcPr>
            <w:tcW w:w="1115" w:type="pct"/>
            <w:vAlign w:val="center"/>
          </w:tcPr>
          <w:p w14:paraId="3A8CC24C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4506A072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2A461027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5CE680BB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11E57A9A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2B9D124E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7A6E451" w14:textId="77777777" w:rsidTr="000B3473">
        <w:tc>
          <w:tcPr>
            <w:tcW w:w="1115" w:type="pct"/>
            <w:vAlign w:val="center"/>
          </w:tcPr>
          <w:p w14:paraId="3764F30F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36CD5773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7EA097D0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71ECF9E0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2B3AF532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FDD4B85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1A62E251" w14:textId="77777777" w:rsidTr="000B3473">
        <w:tc>
          <w:tcPr>
            <w:tcW w:w="1115" w:type="pct"/>
            <w:vAlign w:val="center"/>
          </w:tcPr>
          <w:p w14:paraId="1891B758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29335C20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3261F119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726B0BC5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0FAF6D8B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80A3367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625DBB7D" w14:textId="77777777" w:rsidTr="000B3473">
        <w:tc>
          <w:tcPr>
            <w:tcW w:w="1115" w:type="pct"/>
            <w:vAlign w:val="center"/>
          </w:tcPr>
          <w:p w14:paraId="5E91067B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7CB27A57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660C5DC1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0375A29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2EB166E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1FC84DCF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49F9A086" w14:textId="77777777" w:rsidTr="000B3473">
        <w:tc>
          <w:tcPr>
            <w:tcW w:w="1115" w:type="pct"/>
            <w:vAlign w:val="center"/>
          </w:tcPr>
          <w:p w14:paraId="40EE9A94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CACF663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3274E68B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49BD2D4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797EBAE8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DD54661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4145C9E0" w14:textId="77777777" w:rsidTr="000B3473">
        <w:tc>
          <w:tcPr>
            <w:tcW w:w="1115" w:type="pct"/>
            <w:vAlign w:val="center"/>
          </w:tcPr>
          <w:p w14:paraId="089011BF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A05706E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5DB6ED99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4DC5E4EB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3BEBD92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61F64F1C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AFBB781" w14:textId="77777777" w:rsidTr="000B3473">
        <w:tc>
          <w:tcPr>
            <w:tcW w:w="1115" w:type="pct"/>
            <w:vAlign w:val="center"/>
          </w:tcPr>
          <w:p w14:paraId="2D5E7503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BBBB761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0B76BC10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651971A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1C29E438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E24F5F0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D3B7234" w14:textId="77777777" w:rsidTr="000B3473">
        <w:tc>
          <w:tcPr>
            <w:tcW w:w="1115" w:type="pct"/>
            <w:vAlign w:val="center"/>
          </w:tcPr>
          <w:p w14:paraId="65BB95FF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68763213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96BE5F6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5B61C6C9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114049B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08018441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3E38C6D6" w14:textId="77777777" w:rsidTr="000B3473">
        <w:tc>
          <w:tcPr>
            <w:tcW w:w="1115" w:type="pct"/>
            <w:vAlign w:val="center"/>
          </w:tcPr>
          <w:p w14:paraId="2C98FE66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046449CD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6700089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61D1510C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361F2BED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64E4F285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5C7D5134" w14:textId="77777777" w:rsidTr="000B3473">
        <w:tc>
          <w:tcPr>
            <w:tcW w:w="1115" w:type="pct"/>
            <w:vAlign w:val="center"/>
          </w:tcPr>
          <w:p w14:paraId="2330D683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23A2201B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1DB66E59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7AB40B32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681E663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714418EE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5590D8BA" w14:textId="77777777" w:rsidTr="000B3473">
        <w:tc>
          <w:tcPr>
            <w:tcW w:w="1115" w:type="pct"/>
            <w:vAlign w:val="center"/>
          </w:tcPr>
          <w:p w14:paraId="4EA123B6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16E3E592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3FEACD75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2DD8DCEB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739FEDEC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59776CAC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745F87E8" w14:textId="77777777" w:rsidTr="000B3473">
        <w:tc>
          <w:tcPr>
            <w:tcW w:w="1115" w:type="pct"/>
            <w:vAlign w:val="center"/>
          </w:tcPr>
          <w:p w14:paraId="30D73408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4AF3F64A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0C3C577E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01F531C0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36825656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4136F4F1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719CAE6A" w14:textId="77777777" w:rsidTr="000B3473">
        <w:tc>
          <w:tcPr>
            <w:tcW w:w="1115" w:type="pct"/>
            <w:vAlign w:val="center"/>
          </w:tcPr>
          <w:p w14:paraId="0FEDBEA1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2EB6D6F8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3761AF94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9997F2E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50B0ED50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2E8CFB97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CD600F" w:rsidRPr="00CD600F" w14:paraId="0EB0421D" w14:textId="77777777" w:rsidTr="000B3473">
        <w:tc>
          <w:tcPr>
            <w:tcW w:w="1115" w:type="pct"/>
            <w:vAlign w:val="center"/>
          </w:tcPr>
          <w:p w14:paraId="22DBFB31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19" w:type="pct"/>
            <w:gridSpan w:val="2"/>
            <w:vAlign w:val="center"/>
          </w:tcPr>
          <w:p w14:paraId="6C4042D1" w14:textId="77777777" w:rsidR="00CD600F" w:rsidRP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720" w:type="pct"/>
            <w:gridSpan w:val="2"/>
            <w:vAlign w:val="center"/>
          </w:tcPr>
          <w:p w14:paraId="785038B8" w14:textId="77777777" w:rsidR="00CD600F" w:rsidRPr="00CD600F" w:rsidRDefault="00CD600F" w:rsidP="00CD600F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04" w:type="pct"/>
            <w:vAlign w:val="center"/>
          </w:tcPr>
          <w:p w14:paraId="389CE128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7137CE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  <w:listEntry w:val="non ISPS"/>
                  </w:ddList>
                </w:ffData>
              </w:fldChar>
            </w:r>
            <w:r w:rsidRPr="007137CE"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 w:rsidRPr="007137CE">
              <w:rPr>
                <w:rFonts w:ascii="Arial" w:hAnsi="Arial" w:cs="Arial"/>
                <w:sz w:val="28"/>
                <w:lang w:val="en-GB"/>
              </w:rPr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Pr="007137CE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576" w:type="pct"/>
            <w:vAlign w:val="center"/>
          </w:tcPr>
          <w:p w14:paraId="75768E2D" w14:textId="77777777" w:rsidR="00CD600F" w:rsidRDefault="00CD600F" w:rsidP="00CD600F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1"/>
                    <w:listEntry w:val="2"/>
                    <w:listEntry w:val="3"/>
                  </w:ddList>
                </w:ffData>
              </w:fldChar>
            </w:r>
            <w:r>
              <w:rPr>
                <w:rFonts w:ascii="Arial" w:hAnsi="Arial" w:cs="Arial"/>
                <w:sz w:val="28"/>
                <w:lang w:val="en-GB"/>
              </w:rPr>
              <w:instrText xml:space="preserve"> FORMDROPDOWN </w:instrText>
            </w:r>
            <w:r w:rsidR="00A528B0">
              <w:rPr>
                <w:rFonts w:ascii="Arial" w:hAnsi="Arial" w:cs="Arial"/>
                <w:sz w:val="28"/>
                <w:lang w:val="en-GB"/>
              </w:rPr>
            </w:r>
            <w:r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  <w:tc>
          <w:tcPr>
            <w:tcW w:w="1367" w:type="pct"/>
            <w:gridSpan w:val="2"/>
            <w:vAlign w:val="center"/>
          </w:tcPr>
          <w:p w14:paraId="60393B99" w14:textId="77777777" w:rsidR="00CD600F" w:rsidRPr="00CD600F" w:rsidRDefault="00CD600F" w:rsidP="00CD600F">
            <w:pPr>
              <w:rPr>
                <w:rFonts w:ascii="Arial" w:hAnsi="Arial" w:cs="Arial"/>
                <w:sz w:val="28"/>
                <w:lang w:val="en-GB"/>
              </w:rPr>
            </w:pPr>
            <w:r w:rsidRPr="00CD600F">
              <w:rPr>
                <w:rFonts w:ascii="Arial" w:hAnsi="Arial" w:cs="Arial"/>
                <w:sz w:val="28"/>
                <w:lang w:val="en-GB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CD600F">
              <w:rPr>
                <w:rFonts w:ascii="Arial" w:hAnsi="Arial" w:cs="Arial"/>
                <w:sz w:val="28"/>
                <w:lang w:val="en-GB"/>
              </w:rPr>
              <w:instrText xml:space="preserve"> FORMTEXT </w:instrText>
            </w:r>
            <w:r w:rsidRPr="00CD600F">
              <w:rPr>
                <w:rFonts w:ascii="Arial" w:hAnsi="Arial" w:cs="Arial"/>
                <w:sz w:val="28"/>
                <w:lang w:val="en-GB"/>
              </w:rPr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separate"/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="00A528B0">
              <w:rPr>
                <w:rFonts w:ascii="Arial" w:hAnsi="Arial" w:cs="Arial"/>
                <w:noProof/>
                <w:sz w:val="28"/>
                <w:lang w:val="en-GB"/>
              </w:rPr>
              <w:t> </w:t>
            </w:r>
            <w:r w:rsidRPr="00CD600F">
              <w:rPr>
                <w:rFonts w:ascii="Arial" w:hAnsi="Arial" w:cs="Arial"/>
                <w:sz w:val="28"/>
                <w:lang w:val="en-GB"/>
              </w:rPr>
              <w:fldChar w:fldCharType="end"/>
            </w:r>
          </w:p>
        </w:tc>
      </w:tr>
      <w:tr w:rsidR="001F52CC" w:rsidRPr="00552CDC" w14:paraId="5FD98A9D" w14:textId="77777777" w:rsidTr="000B3473">
        <w:tc>
          <w:tcPr>
            <w:tcW w:w="5000" w:type="pct"/>
            <w:gridSpan w:val="9"/>
            <w:tcBorders>
              <w:bottom w:val="nil"/>
            </w:tcBorders>
          </w:tcPr>
          <w:p w14:paraId="1AE50ABC" w14:textId="77777777" w:rsidR="001F52CC" w:rsidRPr="002F709A" w:rsidRDefault="001F52CC">
            <w:pPr>
              <w:spacing w:before="40" w:after="40"/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This is to confirm that appropriate ship security procedures were maintained during above port calls.</w:t>
            </w:r>
          </w:p>
        </w:tc>
      </w:tr>
      <w:tr w:rsidR="001F52CC" w:rsidRPr="002F709A" w14:paraId="31996E6F" w14:textId="77777777" w:rsidTr="000B3473">
        <w:tc>
          <w:tcPr>
            <w:tcW w:w="5000" w:type="pct"/>
            <w:gridSpan w:val="9"/>
            <w:tcBorders>
              <w:bottom w:val="nil"/>
            </w:tcBorders>
          </w:tcPr>
          <w:p w14:paraId="37A78B58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  <w:r w:rsidRPr="002F709A">
              <w:rPr>
                <w:rFonts w:ascii="Arial" w:hAnsi="Arial" w:cs="Arial"/>
                <w:sz w:val="16"/>
                <w:lang w:val="en-GB"/>
              </w:rPr>
              <w:t>Signature SSO:</w:t>
            </w:r>
          </w:p>
        </w:tc>
      </w:tr>
      <w:tr w:rsidR="001F52CC" w:rsidRPr="002F709A" w14:paraId="1E0130E4" w14:textId="77777777" w:rsidTr="000B3473">
        <w:trPr>
          <w:trHeight w:val="566"/>
        </w:trPr>
        <w:tc>
          <w:tcPr>
            <w:tcW w:w="5000" w:type="pct"/>
            <w:gridSpan w:val="9"/>
            <w:tcBorders>
              <w:top w:val="nil"/>
            </w:tcBorders>
          </w:tcPr>
          <w:p w14:paraId="662E6C64" w14:textId="77777777" w:rsidR="001F52CC" w:rsidRPr="002F709A" w:rsidRDefault="001F52CC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2EBD5845" w14:textId="77777777" w:rsidR="001F52CC" w:rsidRDefault="001F52CC">
      <w:pPr>
        <w:rPr>
          <w:sz w:val="2"/>
          <w:lang w:val="en-GB"/>
        </w:rPr>
      </w:pPr>
    </w:p>
    <w:sectPr w:rsidR="001F52CC" w:rsidSect="003D178B">
      <w:headerReference w:type="default" r:id="rId7"/>
      <w:footerReference w:type="default" r:id="rId8"/>
      <w:type w:val="continuous"/>
      <w:pgSz w:w="11901" w:h="16817"/>
      <w:pgMar w:top="1134" w:right="709" w:bottom="1134" w:left="1418" w:header="403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79E5C" w14:textId="77777777" w:rsidR="00C809B4" w:rsidRDefault="00C809B4" w:rsidP="001F52CC">
      <w:r>
        <w:separator/>
      </w:r>
    </w:p>
  </w:endnote>
  <w:endnote w:type="continuationSeparator" w:id="0">
    <w:p w14:paraId="53836DBE" w14:textId="77777777" w:rsidR="00C809B4" w:rsidRDefault="00C809B4" w:rsidP="001F5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4A0" w:firstRow="1" w:lastRow="0" w:firstColumn="1" w:lastColumn="0" w:noHBand="0" w:noVBand="1"/>
    </w:tblPr>
    <w:tblGrid>
      <w:gridCol w:w="4635"/>
      <w:gridCol w:w="5139"/>
    </w:tblGrid>
    <w:tr w:rsidR="002F709A" w:rsidRPr="000B3473" w14:paraId="7DC10022" w14:textId="77777777" w:rsidTr="000B3473">
      <w:tc>
        <w:tcPr>
          <w:tcW w:w="2371" w:type="pct"/>
        </w:tcPr>
        <w:p w14:paraId="53995997" w14:textId="77777777" w:rsidR="002F709A" w:rsidRPr="000B3473" w:rsidRDefault="002F709A" w:rsidP="00D040E6">
          <w:pPr>
            <w:pStyle w:val="Footer"/>
            <w:rPr>
              <w:rFonts w:ascii="Arial Narrow" w:hAnsi="Arial Narrow" w:cs="Arial"/>
              <w:sz w:val="12"/>
              <w:szCs w:val="12"/>
            </w:rPr>
          </w:pPr>
          <w:r w:rsidRPr="000B3473">
            <w:rPr>
              <w:rFonts w:ascii="Arial Narrow" w:hAnsi="Arial Narrow" w:cs="Arial"/>
              <w:sz w:val="12"/>
              <w:szCs w:val="12"/>
            </w:rPr>
            <w:t>© M</w:t>
          </w:r>
          <w:r w:rsidR="00D040E6" w:rsidRPr="000B3473">
            <w:rPr>
              <w:rFonts w:ascii="Arial Narrow" w:hAnsi="Arial Narrow" w:cs="Arial"/>
              <w:sz w:val="12"/>
              <w:szCs w:val="12"/>
            </w:rPr>
            <w:t>CC</w:t>
          </w:r>
        </w:p>
      </w:tc>
      <w:tc>
        <w:tcPr>
          <w:tcW w:w="2629" w:type="pct"/>
        </w:tcPr>
        <w:p w14:paraId="3D0ED9A9" w14:textId="77777777" w:rsidR="002F709A" w:rsidRPr="000B3473" w:rsidRDefault="002F709A" w:rsidP="00D040E6">
          <w:pPr>
            <w:pStyle w:val="Footer"/>
            <w:jc w:val="right"/>
            <w:rPr>
              <w:rFonts w:ascii="Arial Narrow" w:hAnsi="Arial Narrow" w:cs="Arial"/>
              <w:sz w:val="12"/>
              <w:szCs w:val="12"/>
            </w:rPr>
          </w:pPr>
          <w:r w:rsidRPr="000B3473">
            <w:rPr>
              <w:rFonts w:ascii="Arial Narrow" w:hAnsi="Arial Narrow" w:cs="Arial"/>
              <w:sz w:val="12"/>
              <w:szCs w:val="12"/>
            </w:rPr>
            <w:t>www.</w:t>
          </w:r>
          <w:r w:rsidR="00D040E6" w:rsidRPr="000B3473">
            <w:rPr>
              <w:rFonts w:ascii="Arial Narrow" w:hAnsi="Arial Narrow" w:cs="Arial"/>
              <w:sz w:val="12"/>
              <w:szCs w:val="12"/>
            </w:rPr>
            <w:t>mcc-germany</w:t>
          </w:r>
          <w:r w:rsidRPr="000B3473">
            <w:rPr>
              <w:rFonts w:ascii="Arial Narrow" w:hAnsi="Arial Narrow" w:cs="Arial"/>
              <w:sz w:val="12"/>
              <w:szCs w:val="12"/>
            </w:rPr>
            <w:t>.de</w:t>
          </w:r>
        </w:p>
      </w:tc>
    </w:tr>
  </w:tbl>
  <w:p w14:paraId="702F0D16" w14:textId="77777777" w:rsidR="002F709A" w:rsidRPr="00A12957" w:rsidRDefault="002F709A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6AE24F" w14:textId="77777777" w:rsidR="00C809B4" w:rsidRDefault="00C809B4" w:rsidP="001F52CC">
      <w:r>
        <w:separator/>
      </w:r>
    </w:p>
  </w:footnote>
  <w:footnote w:type="continuationSeparator" w:id="0">
    <w:p w14:paraId="35519004" w14:textId="77777777" w:rsidR="00C809B4" w:rsidRDefault="00C809B4" w:rsidP="001F5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61"/>
      <w:gridCol w:w="5692"/>
      <w:gridCol w:w="1166"/>
      <w:gridCol w:w="945"/>
    </w:tblGrid>
    <w:tr w:rsidR="00552CDC" w14:paraId="7B90EE08" w14:textId="77777777" w:rsidTr="00DF4263">
      <w:trPr>
        <w:cantSplit/>
      </w:trPr>
      <w:tc>
        <w:tcPr>
          <w:tcW w:w="1004" w:type="pct"/>
          <w:vMerge w:val="restart"/>
          <w:vAlign w:val="center"/>
        </w:tcPr>
        <w:p w14:paraId="7E171BFD" w14:textId="25094A50" w:rsidR="00552CDC" w:rsidRDefault="009F1525" w:rsidP="00552CDC">
          <w:pPr>
            <w:pStyle w:val="Header"/>
            <w:jc w:val="center"/>
            <w:rPr>
              <w:rFonts w:ascii="Arial" w:hAnsi="Arial"/>
              <w:sz w:val="22"/>
            </w:rPr>
          </w:pPr>
          <w:r w:rsidRPr="00552CDC">
            <w:rPr>
              <w:noProof/>
              <w:sz w:val="36"/>
            </w:rPr>
            <w:drawing>
              <wp:inline distT="0" distB="0" distL="0" distR="0" wp14:anchorId="58F1FAB8" wp14:editId="3E0D7333">
                <wp:extent cx="511810" cy="395605"/>
                <wp:effectExtent l="0" t="0" r="0" b="0"/>
                <wp:docPr id="1" name="Grafik 14" descr="Ein Bild, das Zeichnung, Flagge, Schild enthält.&#10;&#10;Automatisch generierte Beschreibu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4" descr="Ein Bild, das Zeichnung, Flagge, Schild enthält.&#10;&#10;Automatisch generierte Beschreibu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1810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15" w:type="pct"/>
          <w:vMerge w:val="restart"/>
          <w:vAlign w:val="center"/>
        </w:tcPr>
        <w:p w14:paraId="5799B0A5" w14:textId="77777777" w:rsidR="00552CDC" w:rsidRPr="00552CDC" w:rsidRDefault="00552CDC" w:rsidP="00552CDC">
          <w:pPr>
            <w:pStyle w:val="Heading6"/>
            <w:jc w:val="center"/>
            <w:rPr>
              <w:rFonts w:ascii="Arial" w:hAnsi="Arial"/>
              <w:b/>
              <w:bCs/>
              <w:i w:val="0"/>
              <w:iCs/>
              <w:sz w:val="32"/>
              <w:szCs w:val="32"/>
              <w:u w:val="none"/>
              <w:lang w:val="en-US"/>
            </w:rPr>
          </w:pPr>
          <w:r w:rsidRPr="00552CDC">
            <w:rPr>
              <w:rFonts w:ascii="Arial" w:hAnsi="Arial" w:cs="Arial"/>
              <w:i w:val="0"/>
              <w:iCs/>
              <w:sz w:val="32"/>
              <w:szCs w:val="32"/>
              <w:u w:val="none"/>
              <w:lang w:val="en-US"/>
            </w:rPr>
            <w:t>Port Calls – Security Level Record</w:t>
          </w:r>
        </w:p>
      </w:tc>
      <w:tc>
        <w:tcPr>
          <w:tcW w:w="597" w:type="pct"/>
          <w:tcBorders>
            <w:bottom w:val="nil"/>
            <w:right w:val="nil"/>
          </w:tcBorders>
          <w:vAlign w:val="center"/>
        </w:tcPr>
        <w:p w14:paraId="3E1A8DF9" w14:textId="77777777" w:rsidR="00552CDC" w:rsidRDefault="00552CDC" w:rsidP="00552CDC">
          <w:pPr>
            <w:pStyle w:val="Header"/>
            <w:spacing w:before="40" w:after="40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Document:</w:t>
          </w:r>
        </w:p>
      </w:tc>
      <w:tc>
        <w:tcPr>
          <w:tcW w:w="484" w:type="pct"/>
          <w:tcBorders>
            <w:left w:val="nil"/>
            <w:bottom w:val="nil"/>
          </w:tcBorders>
          <w:vAlign w:val="center"/>
        </w:tcPr>
        <w:p w14:paraId="1BC54FBE" w14:textId="77777777" w:rsidR="00552CDC" w:rsidRDefault="00552CDC" w:rsidP="00552CDC">
          <w:pPr>
            <w:pStyle w:val="Header"/>
            <w:spacing w:before="40" w:after="40"/>
            <w:jc w:val="center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SSO-0108</w:t>
          </w:r>
        </w:p>
      </w:tc>
    </w:tr>
    <w:tr w:rsidR="00552CDC" w14:paraId="708E0AA6" w14:textId="77777777" w:rsidTr="00DF4263">
      <w:trPr>
        <w:cantSplit/>
      </w:trPr>
      <w:tc>
        <w:tcPr>
          <w:tcW w:w="1004" w:type="pct"/>
          <w:vMerge/>
          <w:vAlign w:val="center"/>
        </w:tcPr>
        <w:p w14:paraId="0208AA16" w14:textId="77777777" w:rsidR="00552CDC" w:rsidRDefault="00552CDC" w:rsidP="00552CDC">
          <w:pPr>
            <w:pStyle w:val="Header"/>
            <w:jc w:val="center"/>
            <w:rPr>
              <w:rFonts w:ascii="Arial" w:hAnsi="Arial"/>
              <w:sz w:val="32"/>
              <w:lang w:val="en-GB"/>
            </w:rPr>
          </w:pPr>
        </w:p>
      </w:tc>
      <w:tc>
        <w:tcPr>
          <w:tcW w:w="2915" w:type="pct"/>
          <w:vMerge/>
          <w:vAlign w:val="center"/>
        </w:tcPr>
        <w:p w14:paraId="2171C72A" w14:textId="77777777" w:rsidR="00552CDC" w:rsidRDefault="00552CDC" w:rsidP="00552CDC">
          <w:pPr>
            <w:pStyle w:val="Header"/>
            <w:jc w:val="center"/>
            <w:rPr>
              <w:rFonts w:ascii="Arial" w:hAnsi="Arial"/>
              <w:sz w:val="28"/>
              <w:lang w:val="en-GB"/>
            </w:rPr>
          </w:pPr>
        </w:p>
      </w:tc>
      <w:tc>
        <w:tcPr>
          <w:tcW w:w="597" w:type="pct"/>
          <w:tcBorders>
            <w:top w:val="nil"/>
            <w:bottom w:val="nil"/>
            <w:right w:val="nil"/>
          </w:tcBorders>
          <w:vAlign w:val="center"/>
        </w:tcPr>
        <w:p w14:paraId="24F26071" w14:textId="77777777" w:rsidR="00552CDC" w:rsidRDefault="00552CDC" w:rsidP="00552CDC">
          <w:pPr>
            <w:pStyle w:val="Header"/>
            <w:spacing w:before="40" w:after="40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Revision:</w:t>
          </w:r>
        </w:p>
      </w:tc>
      <w:tc>
        <w:tcPr>
          <w:tcW w:w="484" w:type="pct"/>
          <w:tcBorders>
            <w:top w:val="nil"/>
            <w:left w:val="nil"/>
            <w:bottom w:val="nil"/>
          </w:tcBorders>
          <w:vAlign w:val="center"/>
        </w:tcPr>
        <w:p w14:paraId="016A92CA" w14:textId="77777777" w:rsidR="00552CDC" w:rsidRDefault="00552CDC" w:rsidP="00552CDC">
          <w:pPr>
            <w:pStyle w:val="Header"/>
            <w:spacing w:before="40" w:after="40"/>
            <w:jc w:val="center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0</w:t>
          </w:r>
        </w:p>
      </w:tc>
    </w:tr>
    <w:tr w:rsidR="00552CDC" w14:paraId="0DE99840" w14:textId="77777777" w:rsidTr="00DF4263">
      <w:trPr>
        <w:cantSplit/>
      </w:trPr>
      <w:tc>
        <w:tcPr>
          <w:tcW w:w="1004" w:type="pct"/>
          <w:vMerge/>
          <w:vAlign w:val="center"/>
        </w:tcPr>
        <w:p w14:paraId="143B7626" w14:textId="77777777" w:rsidR="00552CDC" w:rsidRDefault="00552CDC" w:rsidP="00552CDC">
          <w:pPr>
            <w:pStyle w:val="Header"/>
            <w:jc w:val="center"/>
            <w:rPr>
              <w:rFonts w:ascii="Arial" w:hAnsi="Arial"/>
              <w:lang w:val="en-GB"/>
            </w:rPr>
          </w:pPr>
        </w:p>
      </w:tc>
      <w:tc>
        <w:tcPr>
          <w:tcW w:w="2915" w:type="pct"/>
          <w:vMerge/>
          <w:vAlign w:val="center"/>
        </w:tcPr>
        <w:p w14:paraId="483047C7" w14:textId="77777777" w:rsidR="00552CDC" w:rsidRDefault="00552CDC" w:rsidP="00552CDC">
          <w:pPr>
            <w:pStyle w:val="Header"/>
            <w:rPr>
              <w:rFonts w:ascii="Arial" w:hAnsi="Arial"/>
              <w:lang w:val="en-GB"/>
            </w:rPr>
          </w:pPr>
        </w:p>
      </w:tc>
      <w:tc>
        <w:tcPr>
          <w:tcW w:w="597" w:type="pct"/>
          <w:tcBorders>
            <w:top w:val="nil"/>
            <w:bottom w:val="nil"/>
            <w:right w:val="nil"/>
          </w:tcBorders>
          <w:vAlign w:val="center"/>
        </w:tcPr>
        <w:p w14:paraId="7F3E6B11" w14:textId="77777777" w:rsidR="00552CDC" w:rsidRDefault="00552CDC" w:rsidP="00552CDC">
          <w:pPr>
            <w:pStyle w:val="Header"/>
            <w:spacing w:before="40" w:after="40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Page:</w:t>
          </w:r>
        </w:p>
      </w:tc>
      <w:tc>
        <w:tcPr>
          <w:tcW w:w="484" w:type="pct"/>
          <w:tcBorders>
            <w:top w:val="nil"/>
            <w:left w:val="nil"/>
            <w:bottom w:val="nil"/>
          </w:tcBorders>
          <w:vAlign w:val="center"/>
        </w:tcPr>
        <w:p w14:paraId="189E59D9" w14:textId="77777777" w:rsidR="00552CDC" w:rsidRDefault="00552CDC" w:rsidP="00552CDC">
          <w:pPr>
            <w:pStyle w:val="Header"/>
            <w:spacing w:before="40" w:after="40"/>
            <w:jc w:val="center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</w:rPr>
            <w:fldChar w:fldCharType="begin"/>
          </w:r>
          <w:r>
            <w:rPr>
              <w:rFonts w:ascii="Arial" w:hAnsi="Arial"/>
              <w:sz w:val="12"/>
              <w:lang w:val="en-GB"/>
            </w:rPr>
            <w:instrText xml:space="preserve"> PAGE  \* MERGEFORMAT </w:instrText>
          </w:r>
          <w:r>
            <w:rPr>
              <w:rFonts w:ascii="Arial" w:hAnsi="Arial"/>
              <w:sz w:val="12"/>
            </w:rPr>
            <w:fldChar w:fldCharType="separate"/>
          </w:r>
          <w:r>
            <w:rPr>
              <w:rFonts w:ascii="Arial" w:hAnsi="Arial"/>
              <w:noProof/>
              <w:sz w:val="12"/>
              <w:lang w:val="en-GB"/>
            </w:rPr>
            <w:t>1</w:t>
          </w:r>
          <w:r>
            <w:rPr>
              <w:rFonts w:ascii="Arial" w:hAnsi="Arial"/>
              <w:sz w:val="12"/>
            </w:rPr>
            <w:fldChar w:fldCharType="end"/>
          </w:r>
          <w:r>
            <w:rPr>
              <w:rFonts w:ascii="Arial" w:hAnsi="Arial"/>
              <w:sz w:val="12"/>
              <w:lang w:val="en-GB"/>
            </w:rPr>
            <w:t xml:space="preserve"> of </w:t>
          </w:r>
          <w:r>
            <w:rPr>
              <w:rFonts w:ascii="Arial" w:hAnsi="Arial"/>
              <w:sz w:val="12"/>
            </w:rPr>
            <w:fldChar w:fldCharType="begin"/>
          </w:r>
          <w:r>
            <w:rPr>
              <w:rFonts w:ascii="Arial" w:hAnsi="Arial"/>
              <w:sz w:val="12"/>
              <w:lang w:val="en-GB"/>
            </w:rPr>
            <w:instrText xml:space="preserve"> NUMPAGES  \* MERGEFORMAT </w:instrText>
          </w:r>
          <w:r>
            <w:rPr>
              <w:rFonts w:ascii="Arial" w:hAnsi="Arial"/>
              <w:sz w:val="12"/>
            </w:rPr>
            <w:fldChar w:fldCharType="separate"/>
          </w:r>
          <w:r>
            <w:rPr>
              <w:rFonts w:ascii="Arial" w:hAnsi="Arial"/>
              <w:noProof/>
              <w:sz w:val="12"/>
              <w:lang w:val="en-GB"/>
            </w:rPr>
            <w:t>1</w:t>
          </w:r>
          <w:r>
            <w:rPr>
              <w:rFonts w:ascii="Arial" w:hAnsi="Arial"/>
              <w:sz w:val="12"/>
            </w:rPr>
            <w:fldChar w:fldCharType="end"/>
          </w:r>
        </w:p>
      </w:tc>
    </w:tr>
    <w:tr w:rsidR="00552CDC" w14:paraId="275DF37C" w14:textId="77777777" w:rsidTr="00DF4263">
      <w:trPr>
        <w:cantSplit/>
      </w:trPr>
      <w:tc>
        <w:tcPr>
          <w:tcW w:w="1004" w:type="pct"/>
          <w:vMerge/>
          <w:vAlign w:val="center"/>
        </w:tcPr>
        <w:p w14:paraId="55828E7D" w14:textId="77777777" w:rsidR="00552CDC" w:rsidRDefault="00552CDC" w:rsidP="00552CDC">
          <w:pPr>
            <w:pStyle w:val="Header"/>
            <w:jc w:val="center"/>
            <w:rPr>
              <w:rFonts w:ascii="Arial" w:hAnsi="Arial"/>
              <w:b/>
              <w:lang w:val="en-GB"/>
            </w:rPr>
          </w:pPr>
        </w:p>
      </w:tc>
      <w:tc>
        <w:tcPr>
          <w:tcW w:w="2915" w:type="pct"/>
          <w:vMerge/>
          <w:vAlign w:val="center"/>
        </w:tcPr>
        <w:p w14:paraId="0CA136F1" w14:textId="77777777" w:rsidR="00552CDC" w:rsidRDefault="00552CDC" w:rsidP="00552CDC">
          <w:pPr>
            <w:pStyle w:val="Header"/>
            <w:rPr>
              <w:rFonts w:ascii="Arial" w:hAnsi="Arial"/>
              <w:lang w:val="en-GB"/>
            </w:rPr>
          </w:pPr>
        </w:p>
      </w:tc>
      <w:tc>
        <w:tcPr>
          <w:tcW w:w="597" w:type="pct"/>
          <w:tcBorders>
            <w:top w:val="nil"/>
            <w:right w:val="nil"/>
          </w:tcBorders>
          <w:vAlign w:val="center"/>
        </w:tcPr>
        <w:p w14:paraId="1FC573C0" w14:textId="77777777" w:rsidR="00552CDC" w:rsidRDefault="00552CDC" w:rsidP="00552CDC">
          <w:pPr>
            <w:pStyle w:val="Header"/>
            <w:spacing w:before="40" w:after="40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Onboard Filing:</w:t>
          </w:r>
        </w:p>
      </w:tc>
      <w:tc>
        <w:tcPr>
          <w:tcW w:w="484" w:type="pct"/>
          <w:tcBorders>
            <w:top w:val="nil"/>
            <w:left w:val="nil"/>
          </w:tcBorders>
          <w:vAlign w:val="center"/>
        </w:tcPr>
        <w:p w14:paraId="74F64910" w14:textId="77777777" w:rsidR="00552CDC" w:rsidRDefault="00A528B0" w:rsidP="00552CDC">
          <w:pPr>
            <w:pStyle w:val="Header"/>
            <w:spacing w:before="40" w:after="40"/>
            <w:jc w:val="center"/>
            <w:rPr>
              <w:rFonts w:ascii="Arial" w:hAnsi="Arial"/>
              <w:sz w:val="12"/>
              <w:lang w:val="en-GB"/>
            </w:rPr>
          </w:pPr>
          <w:r>
            <w:rPr>
              <w:rFonts w:ascii="Arial" w:hAnsi="Arial"/>
              <w:sz w:val="12"/>
              <w:lang w:val="en-GB"/>
            </w:rPr>
            <w:t>PMS</w:t>
          </w:r>
        </w:p>
      </w:tc>
    </w:tr>
  </w:tbl>
  <w:p w14:paraId="5A529B83" w14:textId="77777777" w:rsidR="00552CDC" w:rsidRDefault="00552CDC">
    <w:pPr>
      <w:pStyle w:val="Header"/>
      <w:rPr>
        <w:rFonts w:ascii="Arial" w:hAnsi="Arial" w:cs="Arial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84DEB0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5109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Pv6jrZqyUh0f89zDp/xEeYuEaf41Fbh3UGFlvvyiCsZU/myfbO9p8IXYl/dlNCpza7QCcAS0MWf462FXItv9TQ==" w:salt="zKZBkWcd0w4kzsOie+Ivhg==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25"/>
    <w:rsid w:val="00092FBE"/>
    <w:rsid w:val="000B3473"/>
    <w:rsid w:val="000B63C9"/>
    <w:rsid w:val="00110B22"/>
    <w:rsid w:val="001153F5"/>
    <w:rsid w:val="00143A41"/>
    <w:rsid w:val="001C09A5"/>
    <w:rsid w:val="001E0DF9"/>
    <w:rsid w:val="001F52CC"/>
    <w:rsid w:val="002417E2"/>
    <w:rsid w:val="0028532F"/>
    <w:rsid w:val="002A04A9"/>
    <w:rsid w:val="002A6B93"/>
    <w:rsid w:val="002E0563"/>
    <w:rsid w:val="002F709A"/>
    <w:rsid w:val="00343EFB"/>
    <w:rsid w:val="003663CB"/>
    <w:rsid w:val="003C11C0"/>
    <w:rsid w:val="003D178B"/>
    <w:rsid w:val="00410A63"/>
    <w:rsid w:val="004505D7"/>
    <w:rsid w:val="004C70EA"/>
    <w:rsid w:val="0055141C"/>
    <w:rsid w:val="00552CDC"/>
    <w:rsid w:val="00556960"/>
    <w:rsid w:val="00583311"/>
    <w:rsid w:val="005C2BBD"/>
    <w:rsid w:val="00626400"/>
    <w:rsid w:val="006E017C"/>
    <w:rsid w:val="00764674"/>
    <w:rsid w:val="007C1EDE"/>
    <w:rsid w:val="00806857"/>
    <w:rsid w:val="00853ED6"/>
    <w:rsid w:val="00892D9D"/>
    <w:rsid w:val="008E7226"/>
    <w:rsid w:val="00923519"/>
    <w:rsid w:val="00961F5F"/>
    <w:rsid w:val="00977F24"/>
    <w:rsid w:val="009802AC"/>
    <w:rsid w:val="0098406A"/>
    <w:rsid w:val="009A2BE0"/>
    <w:rsid w:val="009B04F0"/>
    <w:rsid w:val="009D29EB"/>
    <w:rsid w:val="009F1525"/>
    <w:rsid w:val="00A042DA"/>
    <w:rsid w:val="00A12957"/>
    <w:rsid w:val="00A2225E"/>
    <w:rsid w:val="00A528B0"/>
    <w:rsid w:val="00A76AE6"/>
    <w:rsid w:val="00A94EC2"/>
    <w:rsid w:val="00AA54FE"/>
    <w:rsid w:val="00B131CB"/>
    <w:rsid w:val="00B9467A"/>
    <w:rsid w:val="00BE593B"/>
    <w:rsid w:val="00C06241"/>
    <w:rsid w:val="00C12430"/>
    <w:rsid w:val="00C200FB"/>
    <w:rsid w:val="00C220FF"/>
    <w:rsid w:val="00C61947"/>
    <w:rsid w:val="00C809B4"/>
    <w:rsid w:val="00CD600F"/>
    <w:rsid w:val="00D040E6"/>
    <w:rsid w:val="00D123DF"/>
    <w:rsid w:val="00D34B27"/>
    <w:rsid w:val="00D5050E"/>
    <w:rsid w:val="00D835FF"/>
    <w:rsid w:val="00DC5579"/>
    <w:rsid w:val="00DF4263"/>
    <w:rsid w:val="00E12B16"/>
    <w:rsid w:val="00E467AF"/>
    <w:rsid w:val="00E62CE9"/>
    <w:rsid w:val="00ED76F1"/>
    <w:rsid w:val="00EF0696"/>
    <w:rsid w:val="00F41852"/>
    <w:rsid w:val="00F93607"/>
    <w:rsid w:val="00FE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6CF77"/>
  <w15:chartTrackingRefBased/>
  <w15:docId w15:val="{0E5C1724-F57B-4D43-A2B4-6F6D65D98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de-DE" w:eastAsia="de-DE"/>
    </w:rPr>
  </w:style>
  <w:style w:type="paragraph" w:styleId="Heading6">
    <w:name w:val="heading 6"/>
    <w:basedOn w:val="Normal"/>
    <w:next w:val="Normal"/>
    <w:link w:val="Heading6Char"/>
    <w:qFormat/>
    <w:rsid w:val="00552CDC"/>
    <w:pPr>
      <w:keepNext/>
      <w:outlineLvl w:val="5"/>
    </w:pPr>
    <w:rPr>
      <w:i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09A"/>
  </w:style>
  <w:style w:type="character" w:customStyle="1" w:styleId="Heading6Char">
    <w:name w:val="Heading 6 Char"/>
    <w:link w:val="Heading6"/>
    <w:rsid w:val="00552CDC"/>
    <w:rPr>
      <w:i/>
      <w:sz w:val="16"/>
      <w:u w:val="single"/>
    </w:rPr>
  </w:style>
  <w:style w:type="character" w:customStyle="1" w:styleId="HeaderChar">
    <w:name w:val="Header Char"/>
    <w:link w:val="Header"/>
    <w:rsid w:val="00552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VHanna\Desktop\MCC%20SMS\Forms\CM%20&amp;%20SO%20-%20Chief%20Officer\SSO-01%20Security%20(ISPS)\SSO-0108_Port_Call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SSO-0108_Port_Calls</Template>
  <TotalTime>0</TotalTime>
  <Pages>1</Pages>
  <Words>582</Words>
  <Characters>3318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SSO-0108</vt:lpstr>
      <vt:lpstr>SSO-0108</vt:lpstr>
    </vt:vector>
  </TitlesOfParts>
  <Manager/>
  <Company>MCC</Company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SSO-0108</dc:title>
  <dc:subject>Port Calls - Security Level Record</dc:subject>
  <dc:creator>MVHanna</dc:creator>
  <cp:keywords/>
  <dc:description/>
  <cp:lastModifiedBy>MVHanna</cp:lastModifiedBy>
  <cp:revision>1</cp:revision>
  <cp:lastPrinted>2022-11-04T14:55:00Z</cp:lastPrinted>
  <dcterms:created xsi:type="dcterms:W3CDTF">2026-05-04T16:39:00Z</dcterms:created>
  <dcterms:modified xsi:type="dcterms:W3CDTF">2026-05-04T16:39:00Z</dcterms:modified>
  <cp:category/>
</cp:coreProperties>
</file>