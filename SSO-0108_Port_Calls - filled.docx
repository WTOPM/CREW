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2"/>
        <w:gridCol w:w="290"/>
        <w:gridCol w:w="1252"/>
        <w:gridCol w:w="1427"/>
        <w:gridCol w:w="115"/>
        <w:gridCol w:w="929"/>
        <w:gridCol w:w="1070"/>
        <w:gridCol w:w="172"/>
        <w:gridCol w:w="2387"/>
      </w:tblGrid>
      <w:tr w:rsidR="001F52CC" w:rsidRPr="002F709A" w14:paraId="7AAAF7C4" w14:textId="77777777" w:rsidTr="000B3473">
        <w:tc>
          <w:tcPr>
            <w:tcW w:w="2500" w:type="pct"/>
            <w:gridSpan w:val="4"/>
            <w:tcBorders>
              <w:bottom w:val="nil"/>
            </w:tcBorders>
            <w:vAlign w:val="center"/>
          </w:tcPr>
          <w:p w14:paraId="06FA0380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Vessels Name:</w:t>
            </w:r>
          </w:p>
        </w:tc>
        <w:tc>
          <w:tcPr>
            <w:tcW w:w="2500" w:type="pct"/>
            <w:gridSpan w:val="5"/>
            <w:tcBorders>
              <w:bottom w:val="nil"/>
            </w:tcBorders>
            <w:vAlign w:val="center"/>
          </w:tcPr>
          <w:p w14:paraId="4064EB7D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Ship Security Officer:</w:t>
            </w:r>
          </w:p>
        </w:tc>
      </w:tr>
      <w:tr w:rsidR="00CD600F" w:rsidRPr="00CD600F" w14:paraId="361B9A40" w14:textId="77777777" w:rsidTr="000B3473">
        <w:tc>
          <w:tcPr>
            <w:tcW w:w="2500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BF026D9" w14:textId="147B9CCE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9F1525">
              <w:rPr>
                <w:rFonts w:ascii="Arial" w:hAnsi="Arial" w:cs="Arial"/>
                <w:noProof/>
                <w:sz w:val="28"/>
                <w:lang w:val="en-GB"/>
              </w:rPr>
              <w:t>HANNA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0"/>
          </w:p>
        </w:tc>
        <w:tc>
          <w:tcPr>
            <w:tcW w:w="2500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170F0410" w14:textId="57B2F359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162F3C">
              <w:rPr>
                <w:rFonts w:ascii="Arial" w:hAnsi="Arial" w:cs="Arial"/>
                <w:noProof/>
                <w:sz w:val="28"/>
                <w:lang w:val="en-GB"/>
              </w:rPr>
              <w:t>Laurente Artemio</w:t>
            </w:r>
            <w:r w:rsidR="00671833">
              <w:rPr>
                <w:rFonts w:ascii="Arial" w:hAnsi="Arial" w:cs="Arial"/>
                <w:noProof/>
                <w:sz w:val="28"/>
                <w:lang w:val="en-GB"/>
              </w:rPr>
              <w:t xml:space="preserve"> Belza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1"/>
          </w:p>
        </w:tc>
      </w:tr>
      <w:tr w:rsidR="001F52CC" w:rsidRPr="002F709A" w14:paraId="70075153" w14:textId="77777777" w:rsidTr="000B3473">
        <w:tc>
          <w:tcPr>
            <w:tcW w:w="1250" w:type="pct"/>
            <w:gridSpan w:val="2"/>
            <w:tcBorders>
              <w:bottom w:val="nil"/>
              <w:right w:val="dotted" w:sz="4" w:space="0" w:color="auto"/>
            </w:tcBorders>
            <w:vAlign w:val="center"/>
          </w:tcPr>
          <w:p w14:paraId="5BF96B2E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ISSC issued on (date):</w:t>
            </w:r>
          </w:p>
        </w:tc>
        <w:tc>
          <w:tcPr>
            <w:tcW w:w="1250" w:type="pct"/>
            <w:gridSpan w:val="2"/>
            <w:tcBorders>
              <w:left w:val="dotted" w:sz="4" w:space="0" w:color="auto"/>
              <w:bottom w:val="nil"/>
            </w:tcBorders>
            <w:vAlign w:val="center"/>
          </w:tcPr>
          <w:p w14:paraId="0A91AD10" w14:textId="77777777" w:rsidR="001F52CC" w:rsidRPr="002F709A" w:rsidRDefault="001F52CC" w:rsidP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ISSC expiry date:</w:t>
            </w:r>
          </w:p>
        </w:tc>
        <w:tc>
          <w:tcPr>
            <w:tcW w:w="1250" w:type="pct"/>
            <w:gridSpan w:val="4"/>
            <w:tcBorders>
              <w:bottom w:val="nil"/>
            </w:tcBorders>
            <w:vAlign w:val="center"/>
          </w:tcPr>
          <w:p w14:paraId="11A90121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ISSC issued by (RSO):</w:t>
            </w:r>
          </w:p>
        </w:tc>
        <w:tc>
          <w:tcPr>
            <w:tcW w:w="1250" w:type="pct"/>
            <w:tcBorders>
              <w:bottom w:val="nil"/>
            </w:tcBorders>
            <w:vAlign w:val="center"/>
          </w:tcPr>
          <w:p w14:paraId="1B9CF8F3" w14:textId="77777777" w:rsidR="001F52CC" w:rsidRPr="002F709A" w:rsidRDefault="001F52CC" w:rsidP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Present Ships MARSEC Level</w:t>
            </w:r>
          </w:p>
        </w:tc>
      </w:tr>
      <w:tr w:rsidR="00CD600F" w:rsidRPr="00CD600F" w14:paraId="034942A9" w14:textId="77777777" w:rsidTr="000B3473">
        <w:tc>
          <w:tcPr>
            <w:tcW w:w="1250" w:type="pct"/>
            <w:gridSpan w:val="2"/>
            <w:tcBorders>
              <w:top w:val="nil"/>
              <w:right w:val="dotted" w:sz="4" w:space="0" w:color="auto"/>
            </w:tcBorders>
            <w:vAlign w:val="center"/>
          </w:tcPr>
          <w:p w14:paraId="63C7CF31" w14:textId="111C8D92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" w:name="Text34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671833">
              <w:rPr>
                <w:rFonts w:ascii="Arial" w:hAnsi="Arial" w:cs="Arial"/>
                <w:noProof/>
                <w:sz w:val="28"/>
                <w:lang w:val="en-GB"/>
              </w:rPr>
              <w:t>20.05.2025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2"/>
          </w:p>
        </w:tc>
        <w:tc>
          <w:tcPr>
            <w:tcW w:w="1250" w:type="pct"/>
            <w:gridSpan w:val="2"/>
            <w:tcBorders>
              <w:top w:val="nil"/>
              <w:left w:val="dotted" w:sz="4" w:space="0" w:color="auto"/>
            </w:tcBorders>
            <w:vAlign w:val="center"/>
          </w:tcPr>
          <w:p w14:paraId="03647654" w14:textId="04BE0EEA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671833">
              <w:rPr>
                <w:rFonts w:ascii="Arial" w:hAnsi="Arial" w:cs="Arial"/>
                <w:sz w:val="28"/>
                <w:lang w:val="en-GB"/>
              </w:rPr>
              <w:t>20.05.2026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250" w:type="pct"/>
            <w:gridSpan w:val="4"/>
            <w:tcBorders>
              <w:top w:val="nil"/>
            </w:tcBorders>
            <w:vAlign w:val="center"/>
          </w:tcPr>
          <w:p w14:paraId="401C1ABB" w14:textId="77777777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" w:name="Text35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3"/>
          </w:p>
        </w:tc>
        <w:tc>
          <w:tcPr>
            <w:tcW w:w="1250" w:type="pct"/>
            <w:tcBorders>
              <w:top w:val="nil"/>
            </w:tcBorders>
            <w:vAlign w:val="center"/>
          </w:tcPr>
          <w:p w14:paraId="113A43D7" w14:textId="1B25D16D" w:rsidR="001F52CC" w:rsidRPr="00CD600F" w:rsidRDefault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1 (one)"/>
                    <w:listEntry w:val="2 (two)"/>
                    <w:listEntry w:val="3 (three)"/>
                  </w:ddList>
                </w:ffData>
              </w:fldChar>
            </w:r>
            <w:bookmarkStart w:id="4" w:name="Dropdown1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671833"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4"/>
            <w:r w:rsidR="001F52CC"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1"/>
                    <w:maxLength w:val="1"/>
                  </w:textInput>
                </w:ffData>
              </w:fldChar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1</w:t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1F52CC" w:rsidRPr="00552CDC" w14:paraId="57B80345" w14:textId="77777777" w:rsidTr="000B3473">
        <w:trPr>
          <w:trHeight w:val="873"/>
        </w:trPr>
        <w:tc>
          <w:tcPr>
            <w:tcW w:w="1115" w:type="pct"/>
            <w:vAlign w:val="center"/>
          </w:tcPr>
          <w:p w14:paraId="2C8EFFAC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Port</w:t>
            </w:r>
          </w:p>
        </w:tc>
        <w:tc>
          <w:tcPr>
            <w:tcW w:w="719" w:type="pct"/>
            <w:gridSpan w:val="2"/>
            <w:vAlign w:val="center"/>
          </w:tcPr>
          <w:p w14:paraId="04F33EC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Date of</w:t>
            </w:r>
          </w:p>
          <w:p w14:paraId="02BB57B8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Arrival</w:t>
            </w:r>
          </w:p>
        </w:tc>
        <w:tc>
          <w:tcPr>
            <w:tcW w:w="720" w:type="pct"/>
            <w:gridSpan w:val="2"/>
            <w:vAlign w:val="center"/>
          </w:tcPr>
          <w:p w14:paraId="6820ED0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Date of</w:t>
            </w:r>
          </w:p>
          <w:p w14:paraId="5231444A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Departure</w:t>
            </w:r>
          </w:p>
        </w:tc>
        <w:tc>
          <w:tcPr>
            <w:tcW w:w="504" w:type="pct"/>
            <w:vAlign w:val="center"/>
          </w:tcPr>
          <w:p w14:paraId="47159E34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MARSEC</w:t>
            </w:r>
          </w:p>
          <w:p w14:paraId="23630A2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Level</w:t>
            </w:r>
          </w:p>
          <w:p w14:paraId="29887AA4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(Port)</w:t>
            </w:r>
          </w:p>
        </w:tc>
        <w:tc>
          <w:tcPr>
            <w:tcW w:w="576" w:type="pct"/>
            <w:vAlign w:val="center"/>
          </w:tcPr>
          <w:p w14:paraId="73D5B99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MARSEC</w:t>
            </w:r>
          </w:p>
          <w:p w14:paraId="693D07A1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Level</w:t>
            </w:r>
          </w:p>
          <w:p w14:paraId="655A9369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(Ship)</w:t>
            </w:r>
          </w:p>
        </w:tc>
        <w:tc>
          <w:tcPr>
            <w:tcW w:w="1367" w:type="pct"/>
            <w:gridSpan w:val="2"/>
            <w:vAlign w:val="center"/>
          </w:tcPr>
          <w:p w14:paraId="5ED620DF" w14:textId="77777777" w:rsidR="001F52CC" w:rsidRPr="002F709A" w:rsidRDefault="001F52CC" w:rsidP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Special or Additional Security measures implemented.</w:t>
            </w:r>
            <w:r w:rsidR="000B3473">
              <w:rPr>
                <w:rFonts w:ascii="Arial" w:hAnsi="Arial" w:cs="Arial"/>
                <w:sz w:val="16"/>
                <w:lang w:val="en-GB"/>
              </w:rPr>
              <w:br/>
            </w:r>
            <w:r w:rsidR="000B3473" w:rsidRPr="000B3473">
              <w:rPr>
                <w:rFonts w:ascii="Arial" w:hAnsi="Arial" w:cs="Arial"/>
                <w:b/>
                <w:bCs/>
                <w:color w:val="FF0000"/>
                <w:sz w:val="11"/>
                <w:szCs w:val="15"/>
                <w:lang w:val="en-GB"/>
              </w:rPr>
              <w:t>In case of US trade, please observe latest PSA.</w:t>
            </w:r>
          </w:p>
        </w:tc>
      </w:tr>
      <w:tr w:rsidR="001F52CC" w:rsidRPr="00CD600F" w14:paraId="2D817812" w14:textId="77777777" w:rsidTr="000B3473">
        <w:tc>
          <w:tcPr>
            <w:tcW w:w="1115" w:type="pct"/>
            <w:vAlign w:val="center"/>
          </w:tcPr>
          <w:p w14:paraId="49625C5C" w14:textId="10691C6A" w:rsidR="001F52CC" w:rsidRPr="002F709A" w:rsidRDefault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732AE5">
              <w:rPr>
                <w:rFonts w:ascii="Arial" w:hAnsi="Arial" w:cs="Arial"/>
                <w:noProof/>
                <w:sz w:val="28"/>
                <w:lang w:val="en-GB"/>
              </w:rPr>
              <w:t>FRMRS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5D7E1DA5" w14:textId="61C36638" w:rsidR="001F52CC" w:rsidRPr="002F709A" w:rsidRDefault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9E5F2B">
              <w:rPr>
                <w:rFonts w:ascii="Arial" w:hAnsi="Arial" w:cs="Arial"/>
                <w:noProof/>
                <w:sz w:val="28"/>
                <w:lang w:val="en-GB"/>
              </w:rPr>
              <w:t>03.06.2026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4A44362E" w14:textId="0D5E85EC" w:rsidR="001F52CC" w:rsidRPr="002F709A" w:rsidRDefault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732AE5">
              <w:rPr>
                <w:rFonts w:ascii="Arial" w:hAnsi="Arial" w:cs="Arial"/>
                <w:noProof/>
                <w:sz w:val="28"/>
                <w:lang w:val="en-GB"/>
              </w:rPr>
              <w:t>04.06.2026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5DF6A7D" w14:textId="77777777" w:rsidR="001F52CC" w:rsidRPr="002F709A" w:rsidRDefault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70506D7" w14:textId="77777777" w:rsidR="001F52CC" w:rsidRPr="002F709A" w:rsidRDefault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76E4403E" w14:textId="5C27E06C" w:rsidR="001F52CC" w:rsidRPr="002F709A" w:rsidRDefault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732AE5">
              <w:rPr>
                <w:rFonts w:ascii="Arial" w:hAnsi="Arial" w:cs="Arial"/>
                <w:noProof/>
                <w:sz w:val="28"/>
                <w:lang w:val="en-GB"/>
              </w:rPr>
              <w:t>NIL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2A4A431F" w14:textId="77777777" w:rsidTr="000B3473">
        <w:tc>
          <w:tcPr>
            <w:tcW w:w="1115" w:type="pct"/>
            <w:vAlign w:val="center"/>
          </w:tcPr>
          <w:p w14:paraId="5AE81398" w14:textId="272CAB02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732AE5">
              <w:rPr>
                <w:rFonts w:ascii="Arial" w:hAnsi="Arial" w:cs="Arial"/>
                <w:noProof/>
                <w:sz w:val="28"/>
                <w:lang w:val="en-GB"/>
              </w:rPr>
              <w:t>DZ</w:t>
            </w:r>
            <w:r w:rsidR="00977954">
              <w:rPr>
                <w:rFonts w:ascii="Arial" w:hAnsi="Arial" w:cs="Arial"/>
                <w:noProof/>
                <w:sz w:val="28"/>
                <w:lang w:val="en-GB"/>
              </w:rPr>
              <w:t>ALG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4448BE2" w14:textId="3335587E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732AE5" w:rsidRPr="00732AE5">
              <w:rPr>
                <w:rFonts w:ascii="Arial" w:hAnsi="Arial" w:cs="Arial"/>
                <w:noProof/>
                <w:sz w:val="28"/>
                <w:lang w:val="en-GB"/>
              </w:rPr>
              <w:t>03.06.2026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24B71287" w14:textId="5320C191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732AE5" w:rsidRPr="00732AE5">
              <w:rPr>
                <w:rFonts w:ascii="Arial" w:hAnsi="Arial" w:cs="Arial"/>
                <w:noProof/>
                <w:sz w:val="28"/>
                <w:lang w:val="en-GB"/>
              </w:rPr>
              <w:t>04.06.2026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1E4E8C14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2974B1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2974B1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2974B1">
              <w:rPr>
                <w:rFonts w:ascii="Arial" w:hAnsi="Arial" w:cs="Arial"/>
                <w:sz w:val="28"/>
                <w:lang w:val="en-GB"/>
              </w:rPr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4660963C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27053C4" w14:textId="2B121C63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906B80">
              <w:rPr>
                <w:rFonts w:ascii="Arial" w:hAnsi="Arial" w:cs="Arial"/>
                <w:noProof/>
                <w:sz w:val="28"/>
                <w:lang w:val="en-GB"/>
              </w:rPr>
              <w:t>NIL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CFB75CA" w14:textId="77777777" w:rsidTr="000B3473">
        <w:tc>
          <w:tcPr>
            <w:tcW w:w="1115" w:type="pct"/>
            <w:vAlign w:val="center"/>
          </w:tcPr>
          <w:p w14:paraId="7DFDC996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C2B81B9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C1C3DFE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283246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2974B1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2974B1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2974B1">
              <w:rPr>
                <w:rFonts w:ascii="Arial" w:hAnsi="Arial" w:cs="Arial"/>
                <w:sz w:val="28"/>
                <w:lang w:val="en-GB"/>
              </w:rPr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C19137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90D4421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DFD3D40" w14:textId="77777777" w:rsidTr="000B3473">
        <w:tc>
          <w:tcPr>
            <w:tcW w:w="1115" w:type="pct"/>
            <w:vAlign w:val="center"/>
          </w:tcPr>
          <w:p w14:paraId="75E28B04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EFC00F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4BE5FA4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46681B33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2974B1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2974B1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2974B1">
              <w:rPr>
                <w:rFonts w:ascii="Arial" w:hAnsi="Arial" w:cs="Arial"/>
                <w:sz w:val="28"/>
                <w:lang w:val="en-GB"/>
              </w:rPr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2E860D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7D83F32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60DFF753" w14:textId="77777777" w:rsidTr="000B3473">
        <w:tc>
          <w:tcPr>
            <w:tcW w:w="1115" w:type="pct"/>
            <w:vAlign w:val="center"/>
          </w:tcPr>
          <w:p w14:paraId="0723A32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7D37066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42FC90B4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E481EB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FCFE7DD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5FEF3E8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2DAFFE78" w14:textId="77777777" w:rsidTr="000B3473">
        <w:tc>
          <w:tcPr>
            <w:tcW w:w="1115" w:type="pct"/>
            <w:vAlign w:val="center"/>
          </w:tcPr>
          <w:p w14:paraId="0B202883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BBED8A4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38A0E7B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25A44C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4C0C38D7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BED67B3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0B701FFC" w14:textId="77777777" w:rsidTr="000B3473">
        <w:tc>
          <w:tcPr>
            <w:tcW w:w="1115" w:type="pct"/>
            <w:vAlign w:val="center"/>
          </w:tcPr>
          <w:p w14:paraId="53C1FD2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5419F73E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032EEE34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A74EAD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2627C4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7455F92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694F2B8B" w14:textId="77777777" w:rsidTr="000B3473">
        <w:tc>
          <w:tcPr>
            <w:tcW w:w="1115" w:type="pct"/>
            <w:vAlign w:val="center"/>
          </w:tcPr>
          <w:p w14:paraId="6787C602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5EC43528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28383818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0FCCAE2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A4232A3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189D6598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0CB572A" w14:textId="77777777" w:rsidTr="000B3473">
        <w:tc>
          <w:tcPr>
            <w:tcW w:w="1115" w:type="pct"/>
            <w:vAlign w:val="center"/>
          </w:tcPr>
          <w:p w14:paraId="1D465D9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F8171D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3F985AD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689EA47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3ED9AF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D5F6C51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4B6604E" w14:textId="77777777" w:rsidTr="000B3473">
        <w:tc>
          <w:tcPr>
            <w:tcW w:w="1115" w:type="pct"/>
            <w:vAlign w:val="center"/>
          </w:tcPr>
          <w:p w14:paraId="03DBA3C7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C26C1A4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5DF7AD6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9781772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4F2830A1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3DE5D84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220F6DB7" w14:textId="77777777" w:rsidTr="000B3473">
        <w:tc>
          <w:tcPr>
            <w:tcW w:w="1115" w:type="pct"/>
            <w:vAlign w:val="center"/>
          </w:tcPr>
          <w:p w14:paraId="33995186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BD95C92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CC10D2D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152363C6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09B7501D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8893051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04A2D99" w14:textId="77777777" w:rsidTr="000B3473">
        <w:tc>
          <w:tcPr>
            <w:tcW w:w="1115" w:type="pct"/>
            <w:vAlign w:val="center"/>
          </w:tcPr>
          <w:p w14:paraId="44F0DA9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6FF069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60AD5F25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627EB6D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47F9E65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EEC74D0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50BA2F8C" w14:textId="77777777" w:rsidTr="000B3473">
        <w:tc>
          <w:tcPr>
            <w:tcW w:w="1115" w:type="pct"/>
            <w:vAlign w:val="center"/>
          </w:tcPr>
          <w:p w14:paraId="28C41ED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6E043A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648F0DF7" w14:textId="77777777" w:rsidR="00CD600F" w:rsidRPr="002F709A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5F17A973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9CC901F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27C1CBF5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C7B2024" w14:textId="77777777" w:rsidTr="000B3473">
        <w:tc>
          <w:tcPr>
            <w:tcW w:w="1115" w:type="pct"/>
            <w:vAlign w:val="center"/>
          </w:tcPr>
          <w:p w14:paraId="11BEFAE2" w14:textId="77777777" w:rsidR="00CD600F" w:rsidRPr="002F709A" w:rsidRDefault="00CD600F" w:rsidP="00DF4263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6AB6E97" w14:textId="77777777" w:rsidR="00CD600F" w:rsidRPr="002F709A" w:rsidRDefault="00CD600F" w:rsidP="00DF4263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59BE836D" w14:textId="77777777" w:rsidR="00CD600F" w:rsidRPr="002F709A" w:rsidRDefault="00CD600F" w:rsidP="00DF4263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CC4CE00" w14:textId="77777777" w:rsidR="00CD600F" w:rsidRPr="002F709A" w:rsidRDefault="00CD600F" w:rsidP="00DF4263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51FDB4D" w14:textId="77777777" w:rsidR="00CD600F" w:rsidRPr="002F709A" w:rsidRDefault="00CD600F" w:rsidP="00DF4263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22CD1D8" w14:textId="77777777" w:rsidR="00CD600F" w:rsidRPr="002F709A" w:rsidRDefault="00CD600F" w:rsidP="00DF4263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3D40231" w14:textId="77777777" w:rsidTr="000B3473">
        <w:tc>
          <w:tcPr>
            <w:tcW w:w="1115" w:type="pct"/>
            <w:vAlign w:val="center"/>
          </w:tcPr>
          <w:p w14:paraId="3A8CC24C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4506A072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2A461027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5CE680B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11E57A9A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2B9D124E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7A6E451" w14:textId="77777777" w:rsidTr="000B3473">
        <w:tc>
          <w:tcPr>
            <w:tcW w:w="1115" w:type="pct"/>
            <w:vAlign w:val="center"/>
          </w:tcPr>
          <w:p w14:paraId="3764F30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36CD5773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EA097D0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1ECF9E0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B3AF532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FDD4B85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A62E251" w14:textId="77777777" w:rsidTr="000B3473">
        <w:tc>
          <w:tcPr>
            <w:tcW w:w="1115" w:type="pct"/>
            <w:vAlign w:val="center"/>
          </w:tcPr>
          <w:p w14:paraId="1891B758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9335C20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261F119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26B0BC5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0FAF6D8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80A3367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625DBB7D" w14:textId="77777777" w:rsidTr="000B3473">
        <w:tc>
          <w:tcPr>
            <w:tcW w:w="1115" w:type="pct"/>
            <w:vAlign w:val="center"/>
          </w:tcPr>
          <w:p w14:paraId="5E91067B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7CB27A57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660C5DC1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0375A29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2EB166E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1FC84DC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9F9A086" w14:textId="77777777" w:rsidTr="000B3473">
        <w:tc>
          <w:tcPr>
            <w:tcW w:w="1115" w:type="pct"/>
            <w:vAlign w:val="center"/>
          </w:tcPr>
          <w:p w14:paraId="40EE9A94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CACF663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274E68B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49BD2D4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97EBAE8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DD5466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145C9E0" w14:textId="77777777" w:rsidTr="000B3473">
        <w:tc>
          <w:tcPr>
            <w:tcW w:w="1115" w:type="pct"/>
            <w:vAlign w:val="center"/>
          </w:tcPr>
          <w:p w14:paraId="089011B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A05706E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5DB6ED99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4DC5E4E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BEBD92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61F64F1C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AFBB781" w14:textId="77777777" w:rsidTr="000B3473">
        <w:tc>
          <w:tcPr>
            <w:tcW w:w="1115" w:type="pct"/>
            <w:vAlign w:val="center"/>
          </w:tcPr>
          <w:p w14:paraId="2D5E7503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BBBB761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0B76BC10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51971A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1C29E438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E24F5F0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D3B7234" w14:textId="77777777" w:rsidTr="000B3473">
        <w:tc>
          <w:tcPr>
            <w:tcW w:w="1115" w:type="pct"/>
            <w:vAlign w:val="center"/>
          </w:tcPr>
          <w:p w14:paraId="65BB95F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8763213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96BE5F6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5B61C6C9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114049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801844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E38C6D6" w14:textId="77777777" w:rsidTr="000B3473">
        <w:tc>
          <w:tcPr>
            <w:tcW w:w="1115" w:type="pct"/>
            <w:vAlign w:val="center"/>
          </w:tcPr>
          <w:p w14:paraId="2C98FE66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46449CD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6700089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1D1510C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61F2BED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64E4F285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5C7D5134" w14:textId="77777777" w:rsidTr="000B3473">
        <w:tc>
          <w:tcPr>
            <w:tcW w:w="1115" w:type="pct"/>
            <w:vAlign w:val="center"/>
          </w:tcPr>
          <w:p w14:paraId="2330D683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3A2201B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DB66E59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AB40B32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681E663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714418EE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5590D8BA" w14:textId="77777777" w:rsidTr="000B3473">
        <w:tc>
          <w:tcPr>
            <w:tcW w:w="1115" w:type="pct"/>
            <w:vAlign w:val="center"/>
          </w:tcPr>
          <w:p w14:paraId="4EA123B6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6E3E592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FEACD75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2DD8DCE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39FEDEC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9776CAC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745F87E8" w14:textId="77777777" w:rsidTr="000B3473">
        <w:tc>
          <w:tcPr>
            <w:tcW w:w="1115" w:type="pct"/>
            <w:vAlign w:val="center"/>
          </w:tcPr>
          <w:p w14:paraId="30D73408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4AF3F64A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0C3C577E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01F531C0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682565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136F4F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719CAE6A" w14:textId="77777777" w:rsidTr="000B3473">
        <w:tc>
          <w:tcPr>
            <w:tcW w:w="1115" w:type="pct"/>
            <w:vAlign w:val="center"/>
          </w:tcPr>
          <w:p w14:paraId="0FEDBEA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EB6D6F8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761AF94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9997F2E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0B0ED50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2E8CFB97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0EB0421D" w14:textId="77777777" w:rsidTr="000B3473">
        <w:tc>
          <w:tcPr>
            <w:tcW w:w="1115" w:type="pct"/>
            <w:vAlign w:val="center"/>
          </w:tcPr>
          <w:p w14:paraId="22DBFB3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C4042D1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85038B8" w14:textId="77777777" w:rsidR="00CD600F" w:rsidRPr="00CD600F" w:rsidRDefault="00CD600F" w:rsidP="00CD600F">
            <w:pPr>
              <w:pStyle w:val="a3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89CE128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5768E2D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60393B99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1F52CC" w:rsidRPr="00552CDC" w14:paraId="5FD98A9D" w14:textId="77777777" w:rsidTr="000B3473">
        <w:tc>
          <w:tcPr>
            <w:tcW w:w="5000" w:type="pct"/>
            <w:gridSpan w:val="9"/>
            <w:tcBorders>
              <w:bottom w:val="nil"/>
            </w:tcBorders>
          </w:tcPr>
          <w:p w14:paraId="1AE50ABC" w14:textId="77777777" w:rsidR="001F52CC" w:rsidRPr="002F709A" w:rsidRDefault="001F52CC">
            <w:pPr>
              <w:spacing w:before="40" w:after="40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This is to confirm that appropriate ship security procedures were maintained during above port calls.</w:t>
            </w:r>
          </w:p>
        </w:tc>
      </w:tr>
      <w:tr w:rsidR="001F52CC" w:rsidRPr="002F709A" w14:paraId="31996E6F" w14:textId="77777777" w:rsidTr="000B3473">
        <w:tc>
          <w:tcPr>
            <w:tcW w:w="5000" w:type="pct"/>
            <w:gridSpan w:val="9"/>
            <w:tcBorders>
              <w:bottom w:val="nil"/>
            </w:tcBorders>
          </w:tcPr>
          <w:p w14:paraId="37A78B58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Signature SSO:</w:t>
            </w:r>
          </w:p>
        </w:tc>
      </w:tr>
      <w:tr w:rsidR="001F52CC" w:rsidRPr="002F709A" w14:paraId="1E0130E4" w14:textId="77777777" w:rsidTr="000B3473">
        <w:trPr>
          <w:trHeight w:val="566"/>
        </w:trPr>
        <w:tc>
          <w:tcPr>
            <w:tcW w:w="5000" w:type="pct"/>
            <w:gridSpan w:val="9"/>
            <w:tcBorders>
              <w:top w:val="nil"/>
            </w:tcBorders>
          </w:tcPr>
          <w:p w14:paraId="662E6C64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2EBD5845" w14:textId="77777777" w:rsidR="001F52CC" w:rsidRDefault="001F52CC">
      <w:pPr>
        <w:rPr>
          <w:sz w:val="2"/>
          <w:lang w:val="en-GB"/>
        </w:rPr>
      </w:pPr>
    </w:p>
    <w:sectPr w:rsidR="001F52CC" w:rsidSect="003D178B">
      <w:headerReference w:type="default" r:id="rId7"/>
      <w:footerReference w:type="default" r:id="rId8"/>
      <w:type w:val="continuous"/>
      <w:pgSz w:w="11901" w:h="16817"/>
      <w:pgMar w:top="1134" w:right="709" w:bottom="1134" w:left="1418" w:header="403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C602" w14:textId="77777777" w:rsidR="00256ECD" w:rsidRDefault="00256ECD" w:rsidP="001F52CC">
      <w:r>
        <w:separator/>
      </w:r>
    </w:p>
  </w:endnote>
  <w:endnote w:type="continuationSeparator" w:id="0">
    <w:p w14:paraId="2FE2FBDC" w14:textId="77777777" w:rsidR="00256ECD" w:rsidRDefault="00256ECD" w:rsidP="001F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635"/>
      <w:gridCol w:w="5139"/>
    </w:tblGrid>
    <w:tr w:rsidR="002F709A" w:rsidRPr="000B3473" w14:paraId="7DC10022" w14:textId="77777777" w:rsidTr="000B3473">
      <w:tc>
        <w:tcPr>
          <w:tcW w:w="2371" w:type="pct"/>
        </w:tcPr>
        <w:p w14:paraId="53995997" w14:textId="77777777" w:rsidR="002F709A" w:rsidRPr="000B3473" w:rsidRDefault="002F709A" w:rsidP="00D040E6">
          <w:pPr>
            <w:pStyle w:val="a5"/>
            <w:rPr>
              <w:rFonts w:ascii="Arial Narrow" w:hAnsi="Arial Narrow" w:cs="Arial"/>
              <w:sz w:val="12"/>
              <w:szCs w:val="12"/>
            </w:rPr>
          </w:pPr>
          <w:r w:rsidRPr="000B3473">
            <w:rPr>
              <w:rFonts w:ascii="Arial Narrow" w:hAnsi="Arial Narrow" w:cs="Arial"/>
              <w:sz w:val="12"/>
              <w:szCs w:val="12"/>
            </w:rPr>
            <w:t>© M</w:t>
          </w:r>
          <w:r w:rsidR="00D040E6" w:rsidRPr="000B3473">
            <w:rPr>
              <w:rFonts w:ascii="Arial Narrow" w:hAnsi="Arial Narrow" w:cs="Arial"/>
              <w:sz w:val="12"/>
              <w:szCs w:val="12"/>
            </w:rPr>
            <w:t>CC</w:t>
          </w:r>
        </w:p>
      </w:tc>
      <w:tc>
        <w:tcPr>
          <w:tcW w:w="2629" w:type="pct"/>
        </w:tcPr>
        <w:p w14:paraId="3D0ED9A9" w14:textId="77777777" w:rsidR="002F709A" w:rsidRPr="000B3473" w:rsidRDefault="002F709A" w:rsidP="00D040E6">
          <w:pPr>
            <w:pStyle w:val="a5"/>
            <w:jc w:val="right"/>
            <w:rPr>
              <w:rFonts w:ascii="Arial Narrow" w:hAnsi="Arial Narrow" w:cs="Arial"/>
              <w:sz w:val="12"/>
              <w:szCs w:val="12"/>
            </w:rPr>
          </w:pPr>
          <w:r w:rsidRPr="000B3473">
            <w:rPr>
              <w:rFonts w:ascii="Arial Narrow" w:hAnsi="Arial Narrow" w:cs="Arial"/>
              <w:sz w:val="12"/>
              <w:szCs w:val="12"/>
            </w:rPr>
            <w:t>www.</w:t>
          </w:r>
          <w:r w:rsidR="00D040E6" w:rsidRPr="000B3473">
            <w:rPr>
              <w:rFonts w:ascii="Arial Narrow" w:hAnsi="Arial Narrow" w:cs="Arial"/>
              <w:sz w:val="12"/>
              <w:szCs w:val="12"/>
            </w:rPr>
            <w:t>mcc-germany</w:t>
          </w:r>
          <w:r w:rsidRPr="000B3473">
            <w:rPr>
              <w:rFonts w:ascii="Arial Narrow" w:hAnsi="Arial Narrow" w:cs="Arial"/>
              <w:sz w:val="12"/>
              <w:szCs w:val="12"/>
            </w:rPr>
            <w:t>.de</w:t>
          </w:r>
        </w:p>
      </w:tc>
    </w:tr>
  </w:tbl>
  <w:p w14:paraId="702F0D16" w14:textId="77777777" w:rsidR="002F709A" w:rsidRPr="00A12957" w:rsidRDefault="002F709A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28368" w14:textId="77777777" w:rsidR="00256ECD" w:rsidRDefault="00256ECD" w:rsidP="001F52CC">
      <w:r>
        <w:separator/>
      </w:r>
    </w:p>
  </w:footnote>
  <w:footnote w:type="continuationSeparator" w:id="0">
    <w:p w14:paraId="507CD18D" w14:textId="77777777" w:rsidR="00256ECD" w:rsidRDefault="00256ECD" w:rsidP="001F5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61"/>
      <w:gridCol w:w="5692"/>
      <w:gridCol w:w="1166"/>
      <w:gridCol w:w="945"/>
    </w:tblGrid>
    <w:tr w:rsidR="00552CDC" w14:paraId="7B90EE08" w14:textId="77777777" w:rsidTr="00DF4263">
      <w:trPr>
        <w:cantSplit/>
      </w:trPr>
      <w:tc>
        <w:tcPr>
          <w:tcW w:w="1004" w:type="pct"/>
          <w:vMerge w:val="restart"/>
          <w:vAlign w:val="center"/>
        </w:tcPr>
        <w:p w14:paraId="7E171BFD" w14:textId="25094A50" w:rsidR="00552CDC" w:rsidRDefault="009F1525" w:rsidP="00552CDC">
          <w:pPr>
            <w:pStyle w:val="a3"/>
            <w:jc w:val="center"/>
            <w:rPr>
              <w:rFonts w:ascii="Arial" w:hAnsi="Arial"/>
              <w:sz w:val="22"/>
            </w:rPr>
          </w:pPr>
          <w:r w:rsidRPr="00552CDC">
            <w:rPr>
              <w:noProof/>
              <w:sz w:val="36"/>
            </w:rPr>
            <w:drawing>
              <wp:inline distT="0" distB="0" distL="0" distR="0" wp14:anchorId="58F1FAB8" wp14:editId="3E0D7333">
                <wp:extent cx="511810" cy="395605"/>
                <wp:effectExtent l="0" t="0" r="0" b="0"/>
                <wp:docPr id="1" name="Grafik 14" descr="Ein Bild, das Zeichnung, Flagge, Schild enthält.&#10;&#10;Automatisch generierte Beschreibu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4" descr="Ein Bild, das Zeichnung, Flagge, Schild enthält.&#10;&#10;Automatisch generierte Beschreibu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81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vMerge w:val="restart"/>
          <w:vAlign w:val="center"/>
        </w:tcPr>
        <w:p w14:paraId="5799B0A5" w14:textId="77777777" w:rsidR="00552CDC" w:rsidRPr="00552CDC" w:rsidRDefault="00552CDC" w:rsidP="00552CDC">
          <w:pPr>
            <w:pStyle w:val="6"/>
            <w:jc w:val="center"/>
            <w:rPr>
              <w:rFonts w:ascii="Arial" w:hAnsi="Arial"/>
              <w:b/>
              <w:bCs/>
              <w:i w:val="0"/>
              <w:iCs/>
              <w:sz w:val="32"/>
              <w:szCs w:val="32"/>
              <w:u w:val="none"/>
              <w:lang w:val="en-US"/>
            </w:rPr>
          </w:pPr>
          <w:r w:rsidRPr="00552CDC">
            <w:rPr>
              <w:rFonts w:ascii="Arial" w:hAnsi="Arial" w:cs="Arial"/>
              <w:i w:val="0"/>
              <w:iCs/>
              <w:sz w:val="32"/>
              <w:szCs w:val="32"/>
              <w:u w:val="none"/>
              <w:lang w:val="en-US"/>
            </w:rPr>
            <w:t>Port Calls – Security Level Record</w:t>
          </w:r>
        </w:p>
      </w:tc>
      <w:tc>
        <w:tcPr>
          <w:tcW w:w="597" w:type="pct"/>
          <w:tcBorders>
            <w:bottom w:val="nil"/>
            <w:right w:val="nil"/>
          </w:tcBorders>
          <w:vAlign w:val="center"/>
        </w:tcPr>
        <w:p w14:paraId="3E1A8DF9" w14:textId="77777777" w:rsidR="00552CDC" w:rsidRDefault="00552CDC" w:rsidP="00552CDC">
          <w:pPr>
            <w:pStyle w:val="a3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Document:</w:t>
          </w:r>
        </w:p>
      </w:tc>
      <w:tc>
        <w:tcPr>
          <w:tcW w:w="484" w:type="pct"/>
          <w:tcBorders>
            <w:left w:val="nil"/>
            <w:bottom w:val="nil"/>
          </w:tcBorders>
          <w:vAlign w:val="center"/>
        </w:tcPr>
        <w:p w14:paraId="1BC54FBE" w14:textId="77777777" w:rsidR="00552CDC" w:rsidRDefault="00552CDC" w:rsidP="00552CDC">
          <w:pPr>
            <w:pStyle w:val="a3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SSO-0108</w:t>
          </w:r>
        </w:p>
      </w:tc>
    </w:tr>
    <w:tr w:rsidR="00552CDC" w14:paraId="708E0AA6" w14:textId="77777777" w:rsidTr="00DF4263">
      <w:trPr>
        <w:cantSplit/>
      </w:trPr>
      <w:tc>
        <w:tcPr>
          <w:tcW w:w="1004" w:type="pct"/>
          <w:vMerge/>
          <w:vAlign w:val="center"/>
        </w:tcPr>
        <w:p w14:paraId="0208AA16" w14:textId="77777777" w:rsidR="00552CDC" w:rsidRDefault="00552CDC" w:rsidP="00552CDC">
          <w:pPr>
            <w:pStyle w:val="a3"/>
            <w:jc w:val="center"/>
            <w:rPr>
              <w:rFonts w:ascii="Arial" w:hAnsi="Arial"/>
              <w:sz w:val="32"/>
              <w:lang w:val="en-GB"/>
            </w:rPr>
          </w:pPr>
        </w:p>
      </w:tc>
      <w:tc>
        <w:tcPr>
          <w:tcW w:w="2915" w:type="pct"/>
          <w:vMerge/>
          <w:vAlign w:val="center"/>
        </w:tcPr>
        <w:p w14:paraId="2171C72A" w14:textId="77777777" w:rsidR="00552CDC" w:rsidRDefault="00552CDC" w:rsidP="00552CDC">
          <w:pPr>
            <w:pStyle w:val="a3"/>
            <w:jc w:val="center"/>
            <w:rPr>
              <w:rFonts w:ascii="Arial" w:hAnsi="Arial"/>
              <w:sz w:val="28"/>
              <w:lang w:val="en-GB"/>
            </w:rPr>
          </w:pPr>
        </w:p>
      </w:tc>
      <w:tc>
        <w:tcPr>
          <w:tcW w:w="597" w:type="pct"/>
          <w:tcBorders>
            <w:top w:val="nil"/>
            <w:bottom w:val="nil"/>
            <w:right w:val="nil"/>
          </w:tcBorders>
          <w:vAlign w:val="center"/>
        </w:tcPr>
        <w:p w14:paraId="24F26071" w14:textId="77777777" w:rsidR="00552CDC" w:rsidRDefault="00552CDC" w:rsidP="00552CDC">
          <w:pPr>
            <w:pStyle w:val="a3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Revision:</w:t>
          </w:r>
        </w:p>
      </w:tc>
      <w:tc>
        <w:tcPr>
          <w:tcW w:w="484" w:type="pct"/>
          <w:tcBorders>
            <w:top w:val="nil"/>
            <w:left w:val="nil"/>
            <w:bottom w:val="nil"/>
          </w:tcBorders>
          <w:vAlign w:val="center"/>
        </w:tcPr>
        <w:p w14:paraId="016A92CA" w14:textId="77777777" w:rsidR="00552CDC" w:rsidRDefault="00552CDC" w:rsidP="00552CDC">
          <w:pPr>
            <w:pStyle w:val="a3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0</w:t>
          </w:r>
        </w:p>
      </w:tc>
    </w:tr>
    <w:tr w:rsidR="00552CDC" w14:paraId="0DE99840" w14:textId="77777777" w:rsidTr="00DF4263">
      <w:trPr>
        <w:cantSplit/>
      </w:trPr>
      <w:tc>
        <w:tcPr>
          <w:tcW w:w="1004" w:type="pct"/>
          <w:vMerge/>
          <w:vAlign w:val="center"/>
        </w:tcPr>
        <w:p w14:paraId="143B7626" w14:textId="77777777" w:rsidR="00552CDC" w:rsidRDefault="00552CDC" w:rsidP="00552CDC">
          <w:pPr>
            <w:pStyle w:val="a3"/>
            <w:jc w:val="center"/>
            <w:rPr>
              <w:rFonts w:ascii="Arial" w:hAnsi="Arial"/>
              <w:lang w:val="en-GB"/>
            </w:rPr>
          </w:pPr>
        </w:p>
      </w:tc>
      <w:tc>
        <w:tcPr>
          <w:tcW w:w="2915" w:type="pct"/>
          <w:vMerge/>
          <w:vAlign w:val="center"/>
        </w:tcPr>
        <w:p w14:paraId="483047C7" w14:textId="77777777" w:rsidR="00552CDC" w:rsidRDefault="00552CDC" w:rsidP="00552CDC">
          <w:pPr>
            <w:pStyle w:val="a3"/>
            <w:rPr>
              <w:rFonts w:ascii="Arial" w:hAnsi="Arial"/>
              <w:lang w:val="en-GB"/>
            </w:rPr>
          </w:pPr>
        </w:p>
      </w:tc>
      <w:tc>
        <w:tcPr>
          <w:tcW w:w="597" w:type="pct"/>
          <w:tcBorders>
            <w:top w:val="nil"/>
            <w:bottom w:val="nil"/>
            <w:right w:val="nil"/>
          </w:tcBorders>
          <w:vAlign w:val="center"/>
        </w:tcPr>
        <w:p w14:paraId="7F3E6B11" w14:textId="77777777" w:rsidR="00552CDC" w:rsidRDefault="00552CDC" w:rsidP="00552CDC">
          <w:pPr>
            <w:pStyle w:val="a3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Page:</w:t>
          </w:r>
        </w:p>
      </w:tc>
      <w:tc>
        <w:tcPr>
          <w:tcW w:w="484" w:type="pct"/>
          <w:tcBorders>
            <w:top w:val="nil"/>
            <w:left w:val="nil"/>
            <w:bottom w:val="nil"/>
          </w:tcBorders>
          <w:vAlign w:val="center"/>
        </w:tcPr>
        <w:p w14:paraId="189E59D9" w14:textId="77777777" w:rsidR="00552CDC" w:rsidRDefault="00552CDC" w:rsidP="00552CDC">
          <w:pPr>
            <w:pStyle w:val="a3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</w:rPr>
            <w:fldChar w:fldCharType="begin"/>
          </w:r>
          <w:r>
            <w:rPr>
              <w:rFonts w:ascii="Arial" w:hAnsi="Arial"/>
              <w:sz w:val="12"/>
              <w:lang w:val="en-GB"/>
            </w:rPr>
            <w:instrText xml:space="preserve"> PAGE  \* MERGEFORMAT </w:instrText>
          </w:r>
          <w:r>
            <w:rPr>
              <w:rFonts w:ascii="Arial" w:hAnsi="Arial"/>
              <w:sz w:val="12"/>
            </w:rPr>
            <w:fldChar w:fldCharType="separate"/>
          </w:r>
          <w:r>
            <w:rPr>
              <w:rFonts w:ascii="Arial" w:hAnsi="Arial"/>
              <w:noProof/>
              <w:sz w:val="12"/>
              <w:lang w:val="en-GB"/>
            </w:rPr>
            <w:t>1</w:t>
          </w:r>
          <w:r>
            <w:rPr>
              <w:rFonts w:ascii="Arial" w:hAnsi="Arial"/>
              <w:sz w:val="12"/>
            </w:rPr>
            <w:fldChar w:fldCharType="end"/>
          </w:r>
          <w:r>
            <w:rPr>
              <w:rFonts w:ascii="Arial" w:hAnsi="Arial"/>
              <w:sz w:val="12"/>
              <w:lang w:val="en-GB"/>
            </w:rPr>
            <w:t xml:space="preserve"> of </w:t>
          </w:r>
          <w:r>
            <w:rPr>
              <w:rFonts w:ascii="Arial" w:hAnsi="Arial"/>
              <w:sz w:val="12"/>
            </w:rPr>
            <w:fldChar w:fldCharType="begin"/>
          </w:r>
          <w:r>
            <w:rPr>
              <w:rFonts w:ascii="Arial" w:hAnsi="Arial"/>
              <w:sz w:val="12"/>
              <w:lang w:val="en-GB"/>
            </w:rPr>
            <w:instrText xml:space="preserve"> NUMPAGES  \* MERGEFORMAT </w:instrText>
          </w:r>
          <w:r>
            <w:rPr>
              <w:rFonts w:ascii="Arial" w:hAnsi="Arial"/>
              <w:sz w:val="12"/>
            </w:rPr>
            <w:fldChar w:fldCharType="separate"/>
          </w:r>
          <w:r>
            <w:rPr>
              <w:rFonts w:ascii="Arial" w:hAnsi="Arial"/>
              <w:noProof/>
              <w:sz w:val="12"/>
              <w:lang w:val="en-GB"/>
            </w:rPr>
            <w:t>1</w:t>
          </w:r>
          <w:r>
            <w:rPr>
              <w:rFonts w:ascii="Arial" w:hAnsi="Arial"/>
              <w:sz w:val="12"/>
            </w:rPr>
            <w:fldChar w:fldCharType="end"/>
          </w:r>
        </w:p>
      </w:tc>
    </w:tr>
    <w:tr w:rsidR="00552CDC" w14:paraId="275DF37C" w14:textId="77777777" w:rsidTr="00DF4263">
      <w:trPr>
        <w:cantSplit/>
      </w:trPr>
      <w:tc>
        <w:tcPr>
          <w:tcW w:w="1004" w:type="pct"/>
          <w:vMerge/>
          <w:vAlign w:val="center"/>
        </w:tcPr>
        <w:p w14:paraId="55828E7D" w14:textId="77777777" w:rsidR="00552CDC" w:rsidRDefault="00552CDC" w:rsidP="00552CDC">
          <w:pPr>
            <w:pStyle w:val="a3"/>
            <w:jc w:val="center"/>
            <w:rPr>
              <w:rFonts w:ascii="Arial" w:hAnsi="Arial"/>
              <w:b/>
              <w:lang w:val="en-GB"/>
            </w:rPr>
          </w:pPr>
        </w:p>
      </w:tc>
      <w:tc>
        <w:tcPr>
          <w:tcW w:w="2915" w:type="pct"/>
          <w:vMerge/>
          <w:vAlign w:val="center"/>
        </w:tcPr>
        <w:p w14:paraId="0CA136F1" w14:textId="77777777" w:rsidR="00552CDC" w:rsidRDefault="00552CDC" w:rsidP="00552CDC">
          <w:pPr>
            <w:pStyle w:val="a3"/>
            <w:rPr>
              <w:rFonts w:ascii="Arial" w:hAnsi="Arial"/>
              <w:lang w:val="en-GB"/>
            </w:rPr>
          </w:pPr>
        </w:p>
      </w:tc>
      <w:tc>
        <w:tcPr>
          <w:tcW w:w="597" w:type="pct"/>
          <w:tcBorders>
            <w:top w:val="nil"/>
            <w:right w:val="nil"/>
          </w:tcBorders>
          <w:vAlign w:val="center"/>
        </w:tcPr>
        <w:p w14:paraId="1FC573C0" w14:textId="77777777" w:rsidR="00552CDC" w:rsidRDefault="00552CDC" w:rsidP="00552CDC">
          <w:pPr>
            <w:pStyle w:val="a3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Onboard Filing:</w:t>
          </w:r>
        </w:p>
      </w:tc>
      <w:tc>
        <w:tcPr>
          <w:tcW w:w="484" w:type="pct"/>
          <w:tcBorders>
            <w:top w:val="nil"/>
            <w:left w:val="nil"/>
          </w:tcBorders>
          <w:vAlign w:val="center"/>
        </w:tcPr>
        <w:p w14:paraId="74F64910" w14:textId="77777777" w:rsidR="00552CDC" w:rsidRDefault="00A528B0" w:rsidP="00552CDC">
          <w:pPr>
            <w:pStyle w:val="a3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PMS</w:t>
          </w:r>
        </w:p>
      </w:tc>
    </w:tr>
  </w:tbl>
  <w:p w14:paraId="5A529B83" w14:textId="77777777" w:rsidR="00552CDC" w:rsidRDefault="00552CDC">
    <w:pPr>
      <w:pStyle w:val="a3"/>
      <w:rPr>
        <w:rFonts w:ascii="Arial" w:hAnsi="Arial" w:cs="Arial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DEB0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5109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Pv6jrZqyUh0f89zDp/xEeYuEaf41Fbh3UGFlvvyiCsZU/myfbO9p8IXYl/dlNCpza7QCcAS0MWf462FXItv9TQ==" w:salt="zKZBkWcd0w4kzsOie+Ivhg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25"/>
    <w:rsid w:val="00092FBE"/>
    <w:rsid w:val="000B3473"/>
    <w:rsid w:val="000B63C9"/>
    <w:rsid w:val="00110B22"/>
    <w:rsid w:val="001153F5"/>
    <w:rsid w:val="00143A41"/>
    <w:rsid w:val="00162F3C"/>
    <w:rsid w:val="001C09A5"/>
    <w:rsid w:val="001E0DF9"/>
    <w:rsid w:val="001F52CC"/>
    <w:rsid w:val="002417E2"/>
    <w:rsid w:val="00256ECD"/>
    <w:rsid w:val="0028532F"/>
    <w:rsid w:val="002A04A9"/>
    <w:rsid w:val="002A6B93"/>
    <w:rsid w:val="002E0563"/>
    <w:rsid w:val="002F709A"/>
    <w:rsid w:val="00343EFB"/>
    <w:rsid w:val="003663CB"/>
    <w:rsid w:val="003C11C0"/>
    <w:rsid w:val="003D178B"/>
    <w:rsid w:val="00410A63"/>
    <w:rsid w:val="004505D7"/>
    <w:rsid w:val="004C70EA"/>
    <w:rsid w:val="0055141C"/>
    <w:rsid w:val="00552CDC"/>
    <w:rsid w:val="00556960"/>
    <w:rsid w:val="00583311"/>
    <w:rsid w:val="005C2BBD"/>
    <w:rsid w:val="00626400"/>
    <w:rsid w:val="00671833"/>
    <w:rsid w:val="006E017C"/>
    <w:rsid w:val="00732AE5"/>
    <w:rsid w:val="00764674"/>
    <w:rsid w:val="007C1EDE"/>
    <w:rsid w:val="00806857"/>
    <w:rsid w:val="00853ED6"/>
    <w:rsid w:val="00892D9D"/>
    <w:rsid w:val="008E7226"/>
    <w:rsid w:val="00906B80"/>
    <w:rsid w:val="00923519"/>
    <w:rsid w:val="00961F5F"/>
    <w:rsid w:val="00977954"/>
    <w:rsid w:val="00977F24"/>
    <w:rsid w:val="009802AC"/>
    <w:rsid w:val="0098406A"/>
    <w:rsid w:val="009A2BE0"/>
    <w:rsid w:val="009B04F0"/>
    <w:rsid w:val="009D29EB"/>
    <w:rsid w:val="009E5F2B"/>
    <w:rsid w:val="009F1525"/>
    <w:rsid w:val="00A042DA"/>
    <w:rsid w:val="00A12957"/>
    <w:rsid w:val="00A2225E"/>
    <w:rsid w:val="00A528B0"/>
    <w:rsid w:val="00A76AE6"/>
    <w:rsid w:val="00A94EC2"/>
    <w:rsid w:val="00AA54FE"/>
    <w:rsid w:val="00B131CB"/>
    <w:rsid w:val="00B9467A"/>
    <w:rsid w:val="00BE593B"/>
    <w:rsid w:val="00C06241"/>
    <w:rsid w:val="00C12430"/>
    <w:rsid w:val="00C200FB"/>
    <w:rsid w:val="00C220FF"/>
    <w:rsid w:val="00C61947"/>
    <w:rsid w:val="00C809B4"/>
    <w:rsid w:val="00CD600F"/>
    <w:rsid w:val="00D040E6"/>
    <w:rsid w:val="00D123DF"/>
    <w:rsid w:val="00D34B27"/>
    <w:rsid w:val="00D5050E"/>
    <w:rsid w:val="00D835FF"/>
    <w:rsid w:val="00DC5579"/>
    <w:rsid w:val="00DF4263"/>
    <w:rsid w:val="00E12B16"/>
    <w:rsid w:val="00E467AF"/>
    <w:rsid w:val="00E62CE9"/>
    <w:rsid w:val="00ED76F1"/>
    <w:rsid w:val="00EF0696"/>
    <w:rsid w:val="00F41852"/>
    <w:rsid w:val="00F93607"/>
    <w:rsid w:val="00FD12FA"/>
    <w:rsid w:val="00FE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26CF77"/>
  <w15:chartTrackingRefBased/>
  <w15:docId w15:val="{0E5C1724-F57B-4D43-A2B4-6F6D65D9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de-DE" w:eastAsia="de-DE"/>
    </w:rPr>
  </w:style>
  <w:style w:type="paragraph" w:styleId="6">
    <w:name w:val="heading 6"/>
    <w:basedOn w:val="a"/>
    <w:next w:val="a"/>
    <w:link w:val="60"/>
    <w:qFormat/>
    <w:rsid w:val="00552CDC"/>
    <w:pPr>
      <w:keepNext/>
      <w:outlineLvl w:val="5"/>
    </w:pPr>
    <w:rPr>
      <w:i/>
      <w:sz w:val="1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536"/>
        <w:tab w:val="right" w:pos="9072"/>
      </w:tabs>
    </w:pPr>
  </w:style>
  <w:style w:type="paragraph" w:styleId="a5">
    <w:name w:val="footer"/>
    <w:basedOn w:val="a"/>
    <w:link w:val="a6"/>
    <w:uiPriority w:val="99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F709A"/>
  </w:style>
  <w:style w:type="character" w:customStyle="1" w:styleId="60">
    <w:name w:val="Заголовок 6 Знак"/>
    <w:link w:val="6"/>
    <w:rsid w:val="00552CDC"/>
    <w:rPr>
      <w:i/>
      <w:sz w:val="16"/>
      <w:u w:val="single"/>
    </w:rPr>
  </w:style>
  <w:style w:type="character" w:customStyle="1" w:styleId="a4">
    <w:name w:val="Верхний колонтитул Знак"/>
    <w:link w:val="a3"/>
    <w:rsid w:val="0055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VHanna\Desktop\MCC%20SMS\Forms\CM%20&amp;%20SO%20-%20Chief%20Officer\SSO-01%20Security%20(ISPS)\SSO-0108_Port_Call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SSO-0108_Port_Calls.dot</Template>
  <TotalTime>10</TotalTime>
  <Pages>1</Pages>
  <Words>588</Words>
  <Characters>3355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SSO-0108</vt:lpstr>
      <vt:lpstr>SSO-0108</vt:lpstr>
    </vt:vector>
  </TitlesOfParts>
  <Manager/>
  <Company>MCC</Company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SSO-0108</dc:title>
  <dc:subject>Port Calls - Security Level Record</dc:subject>
  <dc:creator>MVHanna</dc:creator>
  <cp:keywords/>
  <dc:description/>
  <cp:lastModifiedBy>MAKSYM MAKAR</cp:lastModifiedBy>
  <cp:revision>7</cp:revision>
  <cp:lastPrinted>2022-11-04T14:55:00Z</cp:lastPrinted>
  <dcterms:created xsi:type="dcterms:W3CDTF">2026-05-04T16:39:00Z</dcterms:created>
  <dcterms:modified xsi:type="dcterms:W3CDTF">2026-06-04T13:05:00Z</dcterms:modified>
  <cp:category/>
</cp:coreProperties>
</file>